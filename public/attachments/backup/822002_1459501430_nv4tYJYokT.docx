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4DF" w:rsidRDefault="000A3CC5">
      <w:pPr>
        <w:rPr>
          <w:rFonts w:ascii="Times New Roman" w:hAnsi="Times New Roman"/>
        </w:rPr>
      </w:pPr>
      <w:r>
        <w:rPr>
          <w:sz w:val="32"/>
          <w:szCs w:val="32"/>
        </w:rPr>
        <w:t>IR</w:t>
      </w:r>
      <w:r w:rsidR="000E3043">
        <w:rPr>
          <w:sz w:val="32"/>
          <w:szCs w:val="32"/>
        </w:rPr>
        <w:t xml:space="preserve"> Service</w:t>
      </w:r>
      <w:r w:rsidR="001A728F" w:rsidRPr="001A728F">
        <w:rPr>
          <w:sz w:val="32"/>
          <w:szCs w:val="32"/>
          <w:cs/>
        </w:rPr>
        <w:t xml:space="preserve"> </w:t>
      </w:r>
      <w:r w:rsidR="000534F0">
        <w:rPr>
          <w:rFonts w:ascii="Times New Roman" w:hAnsi="Times New Roman"/>
        </w:rPr>
        <w:pict>
          <v:rect id="_x0000_i1025" style="width:469.45pt;height:1.5pt" o:hralign="center" o:hrstd="t" o:hrnoshade="t" o:hr="t" fillcolor="black" stroked="f"/>
        </w:pict>
      </w:r>
    </w:p>
    <w:p w:rsidR="004B74DF" w:rsidRDefault="004B74DF">
      <w:pPr>
        <w:pStyle w:val="Caption"/>
        <w:rPr>
          <w:rFonts w:ascii="Arial" w:hAnsi="Arial" w:cs="Arial"/>
          <w:b w:val="0"/>
          <w:bCs w:val="0"/>
          <w:sz w:val="32"/>
          <w:szCs w:val="32"/>
        </w:rPr>
      </w:pPr>
      <w:r>
        <w:rPr>
          <w:rFonts w:ascii="Arial" w:hAnsi="Arial" w:cs="Arial"/>
          <w:b w:val="0"/>
          <w:bCs w:val="0"/>
          <w:sz w:val="32"/>
          <w:szCs w:val="32"/>
        </w:rPr>
        <w:t>Scope of Work</w:t>
      </w:r>
    </w:p>
    <w:p w:rsidR="004B74DF" w:rsidRDefault="004B74DF"/>
    <w:p w:rsidR="004B74DF" w:rsidRDefault="004B74DF">
      <w:r>
        <w:rPr>
          <w:cs/>
        </w:rPr>
        <w:t>เรียน ผู้ที่เกี่ยวข้องทุกท่านทราบ</w:t>
      </w:r>
    </w:p>
    <w:p w:rsidR="004B74DF" w:rsidRDefault="004B74DF">
      <w:pPr>
        <w:rPr>
          <w:cs/>
        </w:rPr>
      </w:pPr>
      <w:r>
        <w:rPr>
          <w:cs/>
        </w:rPr>
        <w:tab/>
        <w:t xml:space="preserve">โปรดพิจารณา </w:t>
      </w:r>
      <w:r>
        <w:t xml:space="preserve">Requirement </w:t>
      </w:r>
      <w:r>
        <w:rPr>
          <w:cs/>
        </w:rPr>
        <w:t xml:space="preserve">ของหน่วยงาน ถ้ามีข้อเสนอแนะประการใดโปรดแจ้งกลับ และกรณีที่พิจารณาแล้วครบถ้วนสมบูรณ์ </w:t>
      </w:r>
      <w:r>
        <w:rPr>
          <w:b/>
          <w:bCs/>
          <w:cs/>
        </w:rPr>
        <w:t xml:space="preserve">โปรดลงนามในเอกสาร </w:t>
      </w:r>
      <w:r>
        <w:rPr>
          <w:cs/>
        </w:rPr>
        <w:t xml:space="preserve">และส่งกลับภายในวันที่ </w:t>
      </w:r>
      <w:r w:rsidR="00755F06">
        <w:rPr>
          <w:color w:val="3366FF"/>
        </w:rPr>
        <w:t xml:space="preserve">1 </w:t>
      </w:r>
      <w:r w:rsidR="00755F06">
        <w:rPr>
          <w:rFonts w:hint="cs"/>
          <w:color w:val="3366FF"/>
          <w:cs/>
        </w:rPr>
        <w:t>ตุลาคม</w:t>
      </w:r>
      <w:r w:rsidR="00EF2EFE">
        <w:rPr>
          <w:rFonts w:hint="cs"/>
          <w:color w:val="3366FF"/>
          <w:cs/>
        </w:rPr>
        <w:t xml:space="preserve"> </w:t>
      </w:r>
      <w:r w:rsidR="009A444B">
        <w:rPr>
          <w:color w:val="3366FF"/>
        </w:rPr>
        <w:t>2558</w:t>
      </w:r>
      <w:r>
        <w:rPr>
          <w:color w:val="3366FF"/>
          <w:cs/>
        </w:rPr>
        <w:t xml:space="preserve"> </w:t>
      </w:r>
      <w:r>
        <w:rPr>
          <w:cs/>
        </w:rPr>
        <w:t>เพื่อจะได้ดำเนินการพัฒนาโปรแกรมต่อไป</w:t>
      </w:r>
    </w:p>
    <w:p w:rsidR="004B74DF" w:rsidRDefault="004B74DF">
      <w:pPr>
        <w:pStyle w:val="Footer"/>
        <w:tabs>
          <w:tab w:val="clear" w:pos="4153"/>
          <w:tab w:val="clear" w:pos="8306"/>
        </w:tabs>
      </w:pPr>
    </w:p>
    <w:p w:rsidR="004B74DF" w:rsidRDefault="004B74DF">
      <w:pPr>
        <w:pStyle w:val="Heading9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  <w:cs/>
        </w:rPr>
        <w:t>จึงเรียนมาเพื่อโปรดพิจารณาดำเนินการ</w:t>
      </w:r>
    </w:p>
    <w:p w:rsidR="004B74DF" w:rsidRDefault="004B74DF"/>
    <w:p w:rsidR="004B74DF" w:rsidRDefault="004B74DF"/>
    <w:p w:rsidR="004513D4" w:rsidRDefault="004513D4" w:rsidP="004513D4">
      <w:pPr>
        <w:ind w:left="4320" w:firstLine="720"/>
      </w:pPr>
      <w:r>
        <w:rPr>
          <w:rFonts w:hint="cs"/>
          <w:cs/>
        </w:rPr>
        <w:t xml:space="preserve">         ดร.เอกฤทธิ์  มณีน้อย</w:t>
      </w:r>
    </w:p>
    <w:p w:rsidR="004513D4" w:rsidRDefault="004513D4" w:rsidP="004513D4">
      <w:pPr>
        <w:ind w:left="4320" w:firstLine="720"/>
      </w:pPr>
      <w:r>
        <w:t xml:space="preserve">    Tellvoice SuperScreen Team</w:t>
      </w:r>
    </w:p>
    <w:p w:rsidR="004513D4" w:rsidRDefault="004513D4" w:rsidP="004513D4">
      <w:pPr>
        <w:ind w:left="4320" w:firstLine="720"/>
      </w:pPr>
      <w:r>
        <w:t xml:space="preserve">          Tel</w:t>
      </w:r>
      <w:r>
        <w:rPr>
          <w:cs/>
        </w:rPr>
        <w:t xml:space="preserve">. </w:t>
      </w:r>
      <w:r>
        <w:t>089</w:t>
      </w:r>
      <w:r>
        <w:rPr>
          <w:cs/>
        </w:rPr>
        <w:t>-</w:t>
      </w:r>
      <w:r>
        <w:t>891</w:t>
      </w:r>
      <w:r>
        <w:rPr>
          <w:cs/>
        </w:rPr>
        <w:t>-</w:t>
      </w:r>
      <w:r>
        <w:t>1047</w:t>
      </w:r>
    </w:p>
    <w:p w:rsidR="004B74DF" w:rsidRDefault="004B74DF">
      <w:pPr>
        <w:rPr>
          <w:rFonts w:ascii="Times New Roman" w:hAnsi="Times New Roman"/>
        </w:rPr>
      </w:pPr>
    </w:p>
    <w:p w:rsidR="004B74DF" w:rsidRDefault="004B74DF">
      <w:pPr>
        <w:rPr>
          <w:rFonts w:ascii="Times New Roman" w:hAnsi="Times New Roman"/>
        </w:rPr>
      </w:pP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2518"/>
        <w:gridCol w:w="2283"/>
        <w:gridCol w:w="2400"/>
        <w:gridCol w:w="2401"/>
      </w:tblGrid>
      <w:tr w:rsidR="004B74DF" w:rsidTr="00DA4074">
        <w:trPr>
          <w:trHeight w:val="358"/>
        </w:trPr>
        <w:tc>
          <w:tcPr>
            <w:tcW w:w="2518" w:type="dxa"/>
            <w:tcBorders>
              <w:bottom w:val="single" w:sz="8" w:space="0" w:color="auto"/>
            </w:tcBorders>
            <w:shd w:val="clear" w:color="auto" w:fill="99CC00"/>
          </w:tcPr>
          <w:p w:rsidR="004B74DF" w:rsidRDefault="004B74DF">
            <w:pPr>
              <w:rPr>
                <w:b/>
                <w:bCs/>
              </w:rPr>
            </w:pPr>
            <w:r>
              <w:rPr>
                <w:b/>
                <w:bCs/>
                <w:cs/>
              </w:rPr>
              <w:t>ผู้เกี่ยวข้อง</w:t>
            </w:r>
          </w:p>
        </w:tc>
        <w:tc>
          <w:tcPr>
            <w:tcW w:w="2284" w:type="dxa"/>
            <w:tcBorders>
              <w:bottom w:val="single" w:sz="8" w:space="0" w:color="auto"/>
            </w:tcBorders>
            <w:shd w:val="clear" w:color="auto" w:fill="99CC00"/>
          </w:tcPr>
          <w:p w:rsidR="004B74DF" w:rsidRDefault="004B74DF">
            <w:pPr>
              <w:jc w:val="center"/>
              <w:rPr>
                <w:b/>
                <w:bCs/>
              </w:rPr>
            </w:pPr>
            <w:bookmarkStart w:id="0" w:name="_Toc75168186"/>
            <w:r>
              <w:rPr>
                <w:b/>
                <w:bCs/>
                <w:cs/>
              </w:rPr>
              <w:t>วันที่ได้รับ</w:t>
            </w:r>
            <w:bookmarkEnd w:id="0"/>
          </w:p>
        </w:tc>
        <w:tc>
          <w:tcPr>
            <w:tcW w:w="2401" w:type="dxa"/>
            <w:tcBorders>
              <w:bottom w:val="single" w:sz="8" w:space="0" w:color="auto"/>
            </w:tcBorders>
            <w:shd w:val="clear" w:color="auto" w:fill="99CC00"/>
          </w:tcPr>
          <w:p w:rsidR="004B74DF" w:rsidRDefault="004B74D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s/>
              </w:rPr>
              <w:t>ลงนาม</w:t>
            </w:r>
          </w:p>
        </w:tc>
        <w:tc>
          <w:tcPr>
            <w:tcW w:w="2402" w:type="dxa"/>
            <w:tcBorders>
              <w:bottom w:val="single" w:sz="8" w:space="0" w:color="auto"/>
            </w:tcBorders>
            <w:shd w:val="clear" w:color="auto" w:fill="99CC00"/>
          </w:tcPr>
          <w:p w:rsidR="004B74DF" w:rsidRDefault="004B74DF">
            <w:pPr>
              <w:jc w:val="center"/>
              <w:rPr>
                <w:b/>
                <w:bCs/>
              </w:rPr>
            </w:pPr>
            <w:bookmarkStart w:id="1" w:name="_Toc75168187"/>
            <w:r>
              <w:rPr>
                <w:b/>
                <w:bCs/>
                <w:cs/>
              </w:rPr>
              <w:t>วันที่ส่งออก</w:t>
            </w:r>
            <w:bookmarkEnd w:id="1"/>
          </w:p>
        </w:tc>
      </w:tr>
      <w:tr w:rsidR="004B74DF" w:rsidTr="00DA4074">
        <w:trPr>
          <w:trHeight w:val="412"/>
        </w:trPr>
        <w:tc>
          <w:tcPr>
            <w:tcW w:w="2518" w:type="dxa"/>
          </w:tcPr>
          <w:p w:rsidR="004B74DF" w:rsidRDefault="004B74DF">
            <w:pPr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  <w:r w:rsidR="008E46E7">
              <w:rPr>
                <w:b/>
                <w:bCs/>
              </w:rPr>
              <w:t>A</w:t>
            </w:r>
            <w:r w:rsidR="00F312E5">
              <w:rPr>
                <w:b/>
                <w:bCs/>
                <w:cs/>
              </w:rPr>
              <w:t>/</w:t>
            </w:r>
            <w:r w:rsidR="00F312E5">
              <w:rPr>
                <w:b/>
                <w:bCs/>
              </w:rPr>
              <w:t>PM</w:t>
            </w:r>
          </w:p>
          <w:p w:rsidR="008E46E7" w:rsidRDefault="008E46E7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อภิวัฒน์ เกตุสุข </w:t>
            </w:r>
            <w:r>
              <w:rPr>
                <w:b/>
                <w:bCs/>
              </w:rPr>
              <w:t xml:space="preserve">, </w:t>
            </w:r>
          </w:p>
          <w:p w:rsidR="00463C61" w:rsidRDefault="008E46E7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อชิรวิตร์ จิรานุจรรยงค์</w:t>
            </w:r>
          </w:p>
        </w:tc>
        <w:tc>
          <w:tcPr>
            <w:tcW w:w="2284" w:type="dxa"/>
          </w:tcPr>
          <w:p w:rsidR="004B74DF" w:rsidRDefault="00F04748">
            <w:r>
              <w:t xml:space="preserve">26 </w:t>
            </w:r>
            <w:r>
              <w:rPr>
                <w:rFonts w:hint="cs"/>
                <w:cs/>
              </w:rPr>
              <w:t xml:space="preserve">มิถุนายน </w:t>
            </w:r>
            <w:r>
              <w:t>2558</w:t>
            </w:r>
          </w:p>
        </w:tc>
        <w:tc>
          <w:tcPr>
            <w:tcW w:w="2401" w:type="dxa"/>
          </w:tcPr>
          <w:p w:rsidR="004B74DF" w:rsidRDefault="004B74DF">
            <w:pPr>
              <w:rPr>
                <w:cs/>
              </w:rPr>
            </w:pPr>
          </w:p>
        </w:tc>
        <w:tc>
          <w:tcPr>
            <w:tcW w:w="2402" w:type="dxa"/>
          </w:tcPr>
          <w:p w:rsidR="004B74DF" w:rsidRDefault="004B74DF">
            <w:pPr>
              <w:rPr>
                <w:cs/>
              </w:rPr>
            </w:pPr>
          </w:p>
        </w:tc>
      </w:tr>
      <w:tr w:rsidR="004B74DF" w:rsidTr="00DA4074">
        <w:trPr>
          <w:trHeight w:val="403"/>
        </w:trPr>
        <w:tc>
          <w:tcPr>
            <w:tcW w:w="2518" w:type="dxa"/>
          </w:tcPr>
          <w:p w:rsidR="004B74DF" w:rsidRDefault="004B74DF">
            <w:pPr>
              <w:rPr>
                <w:b/>
                <w:bCs/>
              </w:rPr>
            </w:pPr>
            <w:r>
              <w:rPr>
                <w:b/>
                <w:bCs/>
              </w:rPr>
              <w:t>User Owner</w:t>
            </w:r>
          </w:p>
          <w:p w:rsidR="00AB0736" w:rsidRDefault="00AB0736" w:rsidP="001A728F">
            <w:pPr>
              <w:rPr>
                <w:b/>
                <w:bCs/>
                <w:cs/>
              </w:rPr>
            </w:pPr>
          </w:p>
        </w:tc>
        <w:tc>
          <w:tcPr>
            <w:tcW w:w="2284" w:type="dxa"/>
          </w:tcPr>
          <w:p w:rsidR="004B74DF" w:rsidRDefault="004B74DF">
            <w:pPr>
              <w:rPr>
                <w:cs/>
              </w:rPr>
            </w:pPr>
          </w:p>
        </w:tc>
        <w:tc>
          <w:tcPr>
            <w:tcW w:w="2401" w:type="dxa"/>
          </w:tcPr>
          <w:p w:rsidR="004B74DF" w:rsidRDefault="004B74DF">
            <w:pPr>
              <w:rPr>
                <w:cs/>
              </w:rPr>
            </w:pPr>
          </w:p>
        </w:tc>
        <w:tc>
          <w:tcPr>
            <w:tcW w:w="2402" w:type="dxa"/>
          </w:tcPr>
          <w:p w:rsidR="004B74DF" w:rsidRDefault="004B74DF">
            <w:pPr>
              <w:rPr>
                <w:cs/>
              </w:rPr>
            </w:pPr>
          </w:p>
        </w:tc>
      </w:tr>
      <w:tr w:rsidR="004B74DF" w:rsidTr="00DA4074">
        <w:trPr>
          <w:trHeight w:val="541"/>
        </w:trPr>
        <w:tc>
          <w:tcPr>
            <w:tcW w:w="2518" w:type="dxa"/>
          </w:tcPr>
          <w:p w:rsidR="004B74DF" w:rsidRDefault="004B74DF">
            <w:pPr>
              <w:rPr>
                <w:b/>
                <w:bCs/>
                <w:cs/>
              </w:rPr>
            </w:pPr>
            <w:r>
              <w:rPr>
                <w:b/>
                <w:bCs/>
              </w:rPr>
              <w:t>User Sub</w:t>
            </w:r>
            <w:r>
              <w:rPr>
                <w:b/>
                <w:bCs/>
                <w:cs/>
              </w:rPr>
              <w:t>-</w:t>
            </w:r>
            <w:r>
              <w:rPr>
                <w:b/>
                <w:bCs/>
              </w:rPr>
              <w:t>Owner</w:t>
            </w:r>
          </w:p>
        </w:tc>
        <w:tc>
          <w:tcPr>
            <w:tcW w:w="2284" w:type="dxa"/>
          </w:tcPr>
          <w:p w:rsidR="004B74DF" w:rsidRDefault="004B74DF">
            <w:pPr>
              <w:rPr>
                <w:cs/>
              </w:rPr>
            </w:pPr>
          </w:p>
        </w:tc>
        <w:tc>
          <w:tcPr>
            <w:tcW w:w="2401" w:type="dxa"/>
          </w:tcPr>
          <w:p w:rsidR="004B74DF" w:rsidRDefault="004B74DF">
            <w:pPr>
              <w:rPr>
                <w:cs/>
              </w:rPr>
            </w:pPr>
          </w:p>
        </w:tc>
        <w:tc>
          <w:tcPr>
            <w:tcW w:w="2402" w:type="dxa"/>
          </w:tcPr>
          <w:p w:rsidR="004B74DF" w:rsidRDefault="004B74DF">
            <w:pPr>
              <w:rPr>
                <w:cs/>
              </w:rPr>
            </w:pPr>
          </w:p>
        </w:tc>
      </w:tr>
    </w:tbl>
    <w:p w:rsidR="004B74DF" w:rsidRDefault="004B74DF">
      <w:pPr>
        <w:rPr>
          <w:color w:val="C0C0C0"/>
        </w:rPr>
      </w:pPr>
      <w:r>
        <w:rPr>
          <w:color w:val="C0C0C0"/>
        </w:rPr>
        <w:t>Notes</w:t>
      </w:r>
      <w:r>
        <w:rPr>
          <w:color w:val="C0C0C0"/>
          <w:cs/>
        </w:rPr>
        <w:t>:</w:t>
      </w:r>
      <w:r>
        <w:rPr>
          <w:color w:val="C0C0C0"/>
        </w:rPr>
        <w:tab/>
        <w:t>Copy document to all related users and supporting team</w:t>
      </w:r>
      <w:r>
        <w:rPr>
          <w:color w:val="C0C0C0"/>
          <w:cs/>
        </w:rPr>
        <w:t>.</w:t>
      </w:r>
    </w:p>
    <w:p w:rsidR="004B74DF" w:rsidRDefault="004B74DF">
      <w:pPr>
        <w:rPr>
          <w:color w:val="C0C0C0"/>
        </w:rPr>
      </w:pPr>
      <w:r>
        <w:rPr>
          <w:color w:val="C0C0C0"/>
        </w:rPr>
        <w:tab/>
        <w:t xml:space="preserve">BI </w:t>
      </w:r>
      <w:r>
        <w:rPr>
          <w:color w:val="C0C0C0"/>
          <w:cs/>
        </w:rPr>
        <w:t xml:space="preserve">ลงนามในเอกสาร และระบุวันที่ส่งออก ก่อนส่งให้ </w:t>
      </w:r>
      <w:r>
        <w:rPr>
          <w:color w:val="C0C0C0"/>
        </w:rPr>
        <w:t xml:space="preserve">user owner </w:t>
      </w:r>
      <w:r>
        <w:rPr>
          <w:color w:val="C0C0C0"/>
          <w:cs/>
        </w:rPr>
        <w:t xml:space="preserve">ลงนาม หรือถ้าส่งทาง </w:t>
      </w:r>
      <w:r>
        <w:rPr>
          <w:color w:val="C0C0C0"/>
        </w:rPr>
        <w:t>e</w:t>
      </w:r>
      <w:r>
        <w:rPr>
          <w:color w:val="C0C0C0"/>
          <w:cs/>
        </w:rPr>
        <w:t>-</w:t>
      </w:r>
      <w:r>
        <w:rPr>
          <w:color w:val="C0C0C0"/>
        </w:rPr>
        <w:t xml:space="preserve">mail </w:t>
      </w:r>
    </w:p>
    <w:p w:rsidR="004B74DF" w:rsidRDefault="004B74DF">
      <w:pPr>
        <w:rPr>
          <w:color w:val="C0C0C0"/>
        </w:rPr>
      </w:pPr>
      <w:r>
        <w:rPr>
          <w:color w:val="C0C0C0"/>
        </w:rPr>
        <w:tab/>
      </w:r>
      <w:r>
        <w:rPr>
          <w:color w:val="C0C0C0"/>
          <w:cs/>
        </w:rPr>
        <w:t xml:space="preserve">ก็ให้ถือว่า </w:t>
      </w:r>
      <w:r>
        <w:rPr>
          <w:color w:val="C0C0C0"/>
        </w:rPr>
        <w:t>e</w:t>
      </w:r>
      <w:r>
        <w:rPr>
          <w:color w:val="C0C0C0"/>
          <w:cs/>
        </w:rPr>
        <w:t>-</w:t>
      </w:r>
      <w:r>
        <w:rPr>
          <w:color w:val="C0C0C0"/>
        </w:rPr>
        <w:t xml:space="preserve">mail address </w:t>
      </w:r>
      <w:r>
        <w:rPr>
          <w:color w:val="C0C0C0"/>
          <w:cs/>
        </w:rPr>
        <w:t xml:space="preserve">ที่ส่งแทนการลงนาม และยึดเอาวันที่ส่ง </w:t>
      </w:r>
      <w:r>
        <w:rPr>
          <w:color w:val="C0C0C0"/>
        </w:rPr>
        <w:t>e</w:t>
      </w:r>
      <w:r>
        <w:rPr>
          <w:color w:val="C0C0C0"/>
          <w:cs/>
        </w:rPr>
        <w:t>-</w:t>
      </w:r>
      <w:r>
        <w:rPr>
          <w:color w:val="C0C0C0"/>
        </w:rPr>
        <w:t xml:space="preserve">mail </w:t>
      </w:r>
      <w:r>
        <w:rPr>
          <w:color w:val="C0C0C0"/>
          <w:cs/>
        </w:rPr>
        <w:t>เป็นวันที่ส่งเอกสาร</w:t>
      </w:r>
    </w:p>
    <w:p w:rsidR="004B74DF" w:rsidRDefault="004B74DF">
      <w:bookmarkStart w:id="2" w:name="_Toc75168188"/>
      <w:bookmarkStart w:id="3" w:name="_Toc75168396"/>
      <w:bookmarkStart w:id="4" w:name="_Toc75168526"/>
    </w:p>
    <w:p w:rsidR="009F57B4" w:rsidRDefault="009F57B4"/>
    <w:p w:rsidR="009F57B4" w:rsidRDefault="009F57B4"/>
    <w:p w:rsidR="009F57B4" w:rsidRDefault="009F57B4"/>
    <w:p w:rsidR="004B74DF" w:rsidRDefault="004B74DF">
      <w:pPr>
        <w:rPr>
          <w:b/>
          <w:bCs/>
        </w:rPr>
      </w:pPr>
      <w:r>
        <w:rPr>
          <w:b/>
          <w:bCs/>
        </w:rPr>
        <w:t>Document Version Control</w:t>
      </w:r>
      <w:bookmarkEnd w:id="2"/>
      <w:bookmarkEnd w:id="3"/>
      <w:bookmarkEnd w:id="4"/>
    </w:p>
    <w:tbl>
      <w:tblPr>
        <w:tblW w:w="96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890"/>
        <w:gridCol w:w="5267"/>
      </w:tblGrid>
      <w:tr w:rsidR="004B74DF" w:rsidTr="00432272">
        <w:tc>
          <w:tcPr>
            <w:tcW w:w="1008" w:type="dxa"/>
            <w:shd w:val="clear" w:color="auto" w:fill="99CC00"/>
          </w:tcPr>
          <w:p w:rsidR="004B74DF" w:rsidRDefault="004B74DF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1440" w:type="dxa"/>
            <w:shd w:val="clear" w:color="auto" w:fill="99CC00"/>
          </w:tcPr>
          <w:p w:rsidR="004B74DF" w:rsidRDefault="004B74D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890" w:type="dxa"/>
            <w:shd w:val="clear" w:color="auto" w:fill="99CC00"/>
          </w:tcPr>
          <w:p w:rsidR="004B74DF" w:rsidRDefault="004B74DF">
            <w:pPr>
              <w:rPr>
                <w:b/>
                <w:bCs/>
              </w:rPr>
            </w:pPr>
            <w:r>
              <w:rPr>
                <w:b/>
                <w:bCs/>
              </w:rPr>
              <w:t>Editor</w:t>
            </w:r>
          </w:p>
        </w:tc>
        <w:tc>
          <w:tcPr>
            <w:tcW w:w="5267" w:type="dxa"/>
            <w:shd w:val="clear" w:color="auto" w:fill="99CC00"/>
          </w:tcPr>
          <w:p w:rsidR="004B74DF" w:rsidRDefault="004B74DF">
            <w:pPr>
              <w:rPr>
                <w:b/>
                <w:bCs/>
              </w:rPr>
            </w:pPr>
            <w:r>
              <w:rPr>
                <w:b/>
                <w:bCs/>
              </w:rPr>
              <w:t>Change Description</w:t>
            </w:r>
          </w:p>
        </w:tc>
      </w:tr>
      <w:tr w:rsidR="004B74DF" w:rsidTr="00432272">
        <w:tc>
          <w:tcPr>
            <w:tcW w:w="1008" w:type="dxa"/>
          </w:tcPr>
          <w:p w:rsidR="004B74DF" w:rsidRDefault="004B74DF">
            <w:r>
              <w:t>V0</w:t>
            </w:r>
            <w:r>
              <w:rPr>
                <w:cs/>
              </w:rPr>
              <w:t>.</w:t>
            </w:r>
            <w:r>
              <w:t>01</w:t>
            </w:r>
          </w:p>
        </w:tc>
        <w:tc>
          <w:tcPr>
            <w:tcW w:w="1440" w:type="dxa"/>
          </w:tcPr>
          <w:p w:rsidR="004B74DF" w:rsidRDefault="0050752F" w:rsidP="006D5489">
            <w:r>
              <w:t>26</w:t>
            </w:r>
            <w:r w:rsidR="006E64A0">
              <w:rPr>
                <w:cs/>
              </w:rPr>
              <w:t>/</w:t>
            </w:r>
            <w:r w:rsidR="00BF13BC">
              <w:t>0</w:t>
            </w:r>
            <w:r w:rsidR="00FE2338">
              <w:t>8</w:t>
            </w:r>
            <w:r w:rsidR="004B74DF">
              <w:rPr>
                <w:cs/>
              </w:rPr>
              <w:t>/</w:t>
            </w:r>
            <w:r w:rsidR="006E64A0">
              <w:t>201</w:t>
            </w:r>
            <w:r>
              <w:t>5</w:t>
            </w:r>
          </w:p>
        </w:tc>
        <w:tc>
          <w:tcPr>
            <w:tcW w:w="1890" w:type="dxa"/>
          </w:tcPr>
          <w:p w:rsidR="004B74DF" w:rsidRDefault="004513D4" w:rsidP="0050752F">
            <w:r>
              <w:t>Dr</w:t>
            </w:r>
            <w:r>
              <w:rPr>
                <w:cs/>
              </w:rPr>
              <w:t>.</w:t>
            </w:r>
            <w:r>
              <w:t>Ekkarit</w:t>
            </w:r>
          </w:p>
        </w:tc>
        <w:tc>
          <w:tcPr>
            <w:tcW w:w="5267" w:type="dxa"/>
          </w:tcPr>
          <w:p w:rsidR="004B74DF" w:rsidRDefault="004B74DF">
            <w:r>
              <w:t>Document Created</w:t>
            </w:r>
          </w:p>
        </w:tc>
      </w:tr>
      <w:tr w:rsidR="005D6186" w:rsidTr="00D66018">
        <w:tc>
          <w:tcPr>
            <w:tcW w:w="1008" w:type="dxa"/>
          </w:tcPr>
          <w:p w:rsidR="005D6186" w:rsidRDefault="005D6186" w:rsidP="00D66018">
            <w:r>
              <w:t>V0</w:t>
            </w:r>
            <w:r>
              <w:rPr>
                <w:cs/>
              </w:rPr>
              <w:t>.</w:t>
            </w:r>
            <w:r>
              <w:t>02</w:t>
            </w:r>
          </w:p>
        </w:tc>
        <w:tc>
          <w:tcPr>
            <w:tcW w:w="1440" w:type="dxa"/>
          </w:tcPr>
          <w:p w:rsidR="005D6186" w:rsidRDefault="005D6186" w:rsidP="0007435C">
            <w:r>
              <w:t>2</w:t>
            </w:r>
            <w:r w:rsidR="0007435C">
              <w:t>8</w:t>
            </w:r>
            <w:r>
              <w:rPr>
                <w:cs/>
              </w:rPr>
              <w:t>/</w:t>
            </w:r>
            <w:r>
              <w:t>09</w:t>
            </w:r>
            <w:r>
              <w:rPr>
                <w:cs/>
              </w:rPr>
              <w:t>/</w:t>
            </w:r>
            <w:r>
              <w:t>2015</w:t>
            </w:r>
          </w:p>
        </w:tc>
        <w:tc>
          <w:tcPr>
            <w:tcW w:w="1890" w:type="dxa"/>
          </w:tcPr>
          <w:p w:rsidR="00677803" w:rsidRDefault="005D6186" w:rsidP="00677803">
            <w:r>
              <w:t>Pathatai</w:t>
            </w:r>
          </w:p>
          <w:p w:rsidR="000532B6" w:rsidRDefault="000532B6" w:rsidP="00D66018"/>
        </w:tc>
        <w:tc>
          <w:tcPr>
            <w:tcW w:w="5267" w:type="dxa"/>
          </w:tcPr>
          <w:p w:rsidR="005D6186" w:rsidRDefault="005D6186" w:rsidP="00D66018">
            <w:r>
              <w:t xml:space="preserve">Document Update </w:t>
            </w:r>
          </w:p>
          <w:p w:rsidR="005D6186" w:rsidRDefault="005D6186" w:rsidP="00FC2087">
            <w:pPr>
              <w:pStyle w:val="ListParagraph"/>
              <w:numPr>
                <w:ilvl w:val="0"/>
                <w:numId w:val="5"/>
              </w:numPr>
            </w:pPr>
            <w:r>
              <w:t xml:space="preserve">Add </w:t>
            </w:r>
            <w:r w:rsidRPr="005A04AA">
              <w:t>Business Requirements</w:t>
            </w:r>
          </w:p>
          <w:p w:rsidR="005D6186" w:rsidRDefault="005D6186" w:rsidP="00FC2087">
            <w:pPr>
              <w:pStyle w:val="ListParagraph"/>
              <w:numPr>
                <w:ilvl w:val="0"/>
                <w:numId w:val="5"/>
              </w:numPr>
            </w:pPr>
            <w:r>
              <w:t xml:space="preserve">Add </w:t>
            </w:r>
            <w:r w:rsidRPr="00E11E83">
              <w:t>Detailed Requirements</w:t>
            </w:r>
          </w:p>
          <w:p w:rsidR="005D6186" w:rsidRDefault="005D6186" w:rsidP="00FC2087">
            <w:pPr>
              <w:pStyle w:val="ListParagraph"/>
              <w:numPr>
                <w:ilvl w:val="0"/>
                <w:numId w:val="5"/>
              </w:numPr>
            </w:pPr>
            <w:r>
              <w:t xml:space="preserve">Add </w:t>
            </w:r>
            <w:r w:rsidRPr="00E11E83">
              <w:t>Business Conditions</w:t>
            </w:r>
          </w:p>
        </w:tc>
      </w:tr>
      <w:tr w:rsidR="00C62B77" w:rsidTr="00432272">
        <w:tc>
          <w:tcPr>
            <w:tcW w:w="1008" w:type="dxa"/>
          </w:tcPr>
          <w:p w:rsidR="00C62B77" w:rsidRDefault="00C62B77" w:rsidP="00C62B77">
            <w:r>
              <w:t>V0</w:t>
            </w:r>
            <w:r>
              <w:rPr>
                <w:cs/>
              </w:rPr>
              <w:t>.</w:t>
            </w:r>
            <w:r>
              <w:t>03</w:t>
            </w:r>
          </w:p>
        </w:tc>
        <w:tc>
          <w:tcPr>
            <w:tcW w:w="1440" w:type="dxa"/>
          </w:tcPr>
          <w:p w:rsidR="00C62B77" w:rsidRDefault="00C62B77" w:rsidP="00C62B77">
            <w:r>
              <w:t>30</w:t>
            </w:r>
            <w:r>
              <w:rPr>
                <w:cs/>
              </w:rPr>
              <w:t>/</w:t>
            </w:r>
            <w:r>
              <w:t>09</w:t>
            </w:r>
            <w:r>
              <w:rPr>
                <w:cs/>
              </w:rPr>
              <w:t>/</w:t>
            </w:r>
            <w:r>
              <w:t>2015</w:t>
            </w:r>
          </w:p>
        </w:tc>
        <w:tc>
          <w:tcPr>
            <w:tcW w:w="1890" w:type="dxa"/>
          </w:tcPr>
          <w:p w:rsidR="00C62B77" w:rsidRDefault="00C62B77" w:rsidP="00C62B77">
            <w:r>
              <w:t>Pathatai</w:t>
            </w:r>
          </w:p>
          <w:p w:rsidR="00C62B77" w:rsidRDefault="00C62B77" w:rsidP="00C62B77"/>
        </w:tc>
        <w:tc>
          <w:tcPr>
            <w:tcW w:w="5267" w:type="dxa"/>
          </w:tcPr>
          <w:p w:rsidR="00C62B77" w:rsidRDefault="00C62B77" w:rsidP="00C62B77">
            <w:r>
              <w:t xml:space="preserve">Document Update </w:t>
            </w:r>
          </w:p>
          <w:p w:rsidR="00C62B77" w:rsidRDefault="00C62B77" w:rsidP="00FC2087">
            <w:pPr>
              <w:pStyle w:val="ListParagraph"/>
              <w:numPr>
                <w:ilvl w:val="0"/>
                <w:numId w:val="5"/>
              </w:numPr>
            </w:pPr>
            <w:r>
              <w:t xml:space="preserve">Update </w:t>
            </w:r>
            <w:r w:rsidRPr="005A04AA">
              <w:t>Business Requirements</w:t>
            </w:r>
          </w:p>
          <w:p w:rsidR="00C62B77" w:rsidRDefault="00C62B77" w:rsidP="00FC2087">
            <w:pPr>
              <w:pStyle w:val="ListParagraph"/>
              <w:numPr>
                <w:ilvl w:val="0"/>
                <w:numId w:val="5"/>
              </w:numPr>
            </w:pPr>
            <w:r>
              <w:t xml:space="preserve">Update </w:t>
            </w:r>
            <w:r w:rsidRPr="00E11E83">
              <w:t>Detailed Requirements</w:t>
            </w:r>
          </w:p>
          <w:p w:rsidR="00C62B77" w:rsidRDefault="00C62B77" w:rsidP="00FC2087">
            <w:pPr>
              <w:pStyle w:val="ListParagraph"/>
              <w:numPr>
                <w:ilvl w:val="0"/>
                <w:numId w:val="5"/>
              </w:numPr>
            </w:pPr>
            <w:r>
              <w:t xml:space="preserve">Update </w:t>
            </w:r>
            <w:r w:rsidRPr="00E11E83">
              <w:t>Business Conditions</w:t>
            </w:r>
          </w:p>
        </w:tc>
      </w:tr>
      <w:tr w:rsidR="003A1EFB" w:rsidTr="00432272">
        <w:tc>
          <w:tcPr>
            <w:tcW w:w="1008" w:type="dxa"/>
          </w:tcPr>
          <w:p w:rsidR="003A1EFB" w:rsidRDefault="003A1EFB" w:rsidP="00C26DA0">
            <w:r>
              <w:t>V0</w:t>
            </w:r>
            <w:r>
              <w:rPr>
                <w:cs/>
              </w:rPr>
              <w:t>.</w:t>
            </w:r>
            <w:r>
              <w:t>04</w:t>
            </w:r>
          </w:p>
        </w:tc>
        <w:tc>
          <w:tcPr>
            <w:tcW w:w="1440" w:type="dxa"/>
          </w:tcPr>
          <w:p w:rsidR="003A1EFB" w:rsidRDefault="003A1EFB" w:rsidP="003A1EFB">
            <w:r>
              <w:t>13</w:t>
            </w:r>
            <w:r>
              <w:rPr>
                <w:cs/>
              </w:rPr>
              <w:t>/</w:t>
            </w:r>
            <w:r>
              <w:t>10</w:t>
            </w:r>
            <w:r>
              <w:rPr>
                <w:cs/>
              </w:rPr>
              <w:t>/</w:t>
            </w:r>
            <w:r>
              <w:t>2015</w:t>
            </w:r>
          </w:p>
        </w:tc>
        <w:tc>
          <w:tcPr>
            <w:tcW w:w="1890" w:type="dxa"/>
          </w:tcPr>
          <w:p w:rsidR="003A1EFB" w:rsidRDefault="003A1EFB" w:rsidP="00C26DA0">
            <w:r>
              <w:t>Pathatai,</w:t>
            </w:r>
          </w:p>
          <w:p w:rsidR="003A1EFB" w:rsidRDefault="003A1EFB" w:rsidP="00C26DA0">
            <w:r>
              <w:t>Ashiravit</w:t>
            </w:r>
          </w:p>
          <w:p w:rsidR="003A1EFB" w:rsidRDefault="003A1EFB" w:rsidP="00C26DA0"/>
        </w:tc>
        <w:tc>
          <w:tcPr>
            <w:tcW w:w="5267" w:type="dxa"/>
          </w:tcPr>
          <w:p w:rsidR="003A1EFB" w:rsidRDefault="003A1EFB" w:rsidP="00C26DA0">
            <w:r>
              <w:t xml:space="preserve">Document Update </w:t>
            </w:r>
          </w:p>
          <w:p w:rsidR="003A1EFB" w:rsidRDefault="003A1EFB" w:rsidP="00FC2087">
            <w:pPr>
              <w:pStyle w:val="ListParagraph"/>
              <w:numPr>
                <w:ilvl w:val="0"/>
                <w:numId w:val="5"/>
              </w:numPr>
            </w:pPr>
            <w:r>
              <w:t>Update Interface</w:t>
            </w:r>
          </w:p>
          <w:p w:rsidR="003A1EFB" w:rsidRDefault="003A1EFB" w:rsidP="00FC2087">
            <w:pPr>
              <w:pStyle w:val="ListParagraph"/>
              <w:numPr>
                <w:ilvl w:val="0"/>
                <w:numId w:val="5"/>
              </w:numPr>
            </w:pPr>
            <w:r>
              <w:t xml:space="preserve">Update </w:t>
            </w:r>
            <w:r w:rsidRPr="00E11E83">
              <w:t>Detailed Requirements</w:t>
            </w:r>
          </w:p>
          <w:p w:rsidR="003A1EFB" w:rsidRDefault="003A1EFB" w:rsidP="00FC2087">
            <w:pPr>
              <w:pStyle w:val="ListParagraph"/>
              <w:numPr>
                <w:ilvl w:val="0"/>
                <w:numId w:val="5"/>
              </w:numPr>
            </w:pPr>
            <w:r>
              <w:t xml:space="preserve">Update </w:t>
            </w:r>
            <w:r w:rsidRPr="00E11E83">
              <w:t>Business Conditions</w:t>
            </w:r>
          </w:p>
        </w:tc>
      </w:tr>
      <w:tr w:rsidR="00B439D2" w:rsidTr="00E81076">
        <w:tc>
          <w:tcPr>
            <w:tcW w:w="1008" w:type="dxa"/>
          </w:tcPr>
          <w:p w:rsidR="00B439D2" w:rsidRDefault="00B439D2" w:rsidP="00E81076">
            <w:r>
              <w:t>V1.00</w:t>
            </w:r>
          </w:p>
        </w:tc>
        <w:tc>
          <w:tcPr>
            <w:tcW w:w="1440" w:type="dxa"/>
          </w:tcPr>
          <w:p w:rsidR="00B439D2" w:rsidRDefault="00B439D2" w:rsidP="00E81076">
            <w:r>
              <w:t>13/10/2015</w:t>
            </w:r>
          </w:p>
        </w:tc>
        <w:tc>
          <w:tcPr>
            <w:tcW w:w="1890" w:type="dxa"/>
          </w:tcPr>
          <w:p w:rsidR="00B439D2" w:rsidRDefault="00B439D2" w:rsidP="00E81076">
            <w:r>
              <w:t>Ashiravit</w:t>
            </w:r>
          </w:p>
        </w:tc>
        <w:tc>
          <w:tcPr>
            <w:tcW w:w="5267" w:type="dxa"/>
          </w:tcPr>
          <w:p w:rsidR="00B439D2" w:rsidRDefault="00B439D2" w:rsidP="00E81076">
            <w:r>
              <w:t>Update Solutions for Technical Sign-off</w:t>
            </w:r>
          </w:p>
        </w:tc>
      </w:tr>
    </w:tbl>
    <w:p w:rsidR="004B74DF" w:rsidRDefault="004B74DF">
      <w:pPr>
        <w:rPr>
          <w:color w:val="999999"/>
        </w:rPr>
      </w:pPr>
      <w:r>
        <w:rPr>
          <w:color w:val="999999"/>
        </w:rPr>
        <w:t>Notes</w:t>
      </w:r>
      <w:r>
        <w:rPr>
          <w:color w:val="999999"/>
          <w:cs/>
        </w:rPr>
        <w:t>:</w:t>
      </w:r>
      <w:r>
        <w:rPr>
          <w:color w:val="999999"/>
        </w:rPr>
        <w:tab/>
        <w:t xml:space="preserve">version </w:t>
      </w:r>
      <w:r>
        <w:rPr>
          <w:color w:val="999999"/>
          <w:cs/>
        </w:rPr>
        <w:t xml:space="preserve">ที่ </w:t>
      </w:r>
      <w:r>
        <w:rPr>
          <w:color w:val="999999"/>
        </w:rPr>
        <w:t xml:space="preserve">create </w:t>
      </w:r>
      <w:r>
        <w:rPr>
          <w:color w:val="999999"/>
          <w:cs/>
        </w:rPr>
        <w:t xml:space="preserve">เอกสารครั้งแรกจะเริ่มต้นด้วย </w:t>
      </w:r>
      <w:r>
        <w:rPr>
          <w:color w:val="999999"/>
        </w:rPr>
        <w:t>V0</w:t>
      </w:r>
      <w:r>
        <w:rPr>
          <w:color w:val="999999"/>
          <w:cs/>
        </w:rPr>
        <w:t>.</w:t>
      </w:r>
      <w:r>
        <w:rPr>
          <w:color w:val="999999"/>
        </w:rPr>
        <w:t xml:space="preserve">01 </w:t>
      </w:r>
      <w:r>
        <w:rPr>
          <w:color w:val="999999"/>
          <w:cs/>
        </w:rPr>
        <w:t xml:space="preserve">และแก้ไขไปจนกระทั่งส่งให้ </w:t>
      </w:r>
      <w:r>
        <w:rPr>
          <w:color w:val="999999"/>
        </w:rPr>
        <w:t>User Sign</w:t>
      </w:r>
      <w:r>
        <w:rPr>
          <w:color w:val="999999"/>
          <w:cs/>
        </w:rPr>
        <w:t>-</w:t>
      </w:r>
      <w:r>
        <w:rPr>
          <w:color w:val="999999"/>
        </w:rPr>
        <w:t xml:space="preserve">Off </w:t>
      </w:r>
      <w:r>
        <w:rPr>
          <w:color w:val="999999"/>
          <w:cs/>
        </w:rPr>
        <w:t xml:space="preserve">จะเป็น </w:t>
      </w:r>
      <w:r>
        <w:rPr>
          <w:color w:val="999999"/>
        </w:rPr>
        <w:tab/>
        <w:t>V1</w:t>
      </w:r>
      <w:r>
        <w:rPr>
          <w:color w:val="999999"/>
          <w:cs/>
        </w:rPr>
        <w:t>.</w:t>
      </w:r>
      <w:r>
        <w:rPr>
          <w:color w:val="999999"/>
        </w:rPr>
        <w:t xml:space="preserve">00 </w:t>
      </w:r>
      <w:r>
        <w:rPr>
          <w:color w:val="999999"/>
          <w:cs/>
        </w:rPr>
        <w:t xml:space="preserve">และถ้ามีการแก้ไขหลังจากนั้น ก็จะเป็น </w:t>
      </w:r>
      <w:r>
        <w:rPr>
          <w:color w:val="999999"/>
        </w:rPr>
        <w:t>V1</w:t>
      </w:r>
      <w:r>
        <w:rPr>
          <w:color w:val="999999"/>
          <w:cs/>
        </w:rPr>
        <w:t>.</w:t>
      </w:r>
      <w:r>
        <w:rPr>
          <w:color w:val="999999"/>
        </w:rPr>
        <w:t xml:space="preserve">01 </w:t>
      </w:r>
      <w:r>
        <w:rPr>
          <w:color w:val="999999"/>
          <w:cs/>
        </w:rPr>
        <w:t xml:space="preserve">ไปเรื่อยๆ ถ้ามีการเปลี่ยน </w:t>
      </w:r>
      <w:r>
        <w:rPr>
          <w:color w:val="999999"/>
        </w:rPr>
        <w:t xml:space="preserve">Requirement </w:t>
      </w:r>
      <w:r>
        <w:rPr>
          <w:color w:val="999999"/>
          <w:cs/>
        </w:rPr>
        <w:t xml:space="preserve">และต้องส่งให้ </w:t>
      </w:r>
      <w:r>
        <w:rPr>
          <w:color w:val="999999"/>
        </w:rPr>
        <w:tab/>
        <w:t>User Sign</w:t>
      </w:r>
      <w:r>
        <w:rPr>
          <w:color w:val="999999"/>
          <w:cs/>
        </w:rPr>
        <w:t>-</w:t>
      </w:r>
      <w:r>
        <w:rPr>
          <w:color w:val="999999"/>
        </w:rPr>
        <w:t xml:space="preserve">Off </w:t>
      </w:r>
      <w:r>
        <w:rPr>
          <w:color w:val="999999"/>
          <w:cs/>
        </w:rPr>
        <w:t xml:space="preserve">ครั้งที่ </w:t>
      </w:r>
      <w:r>
        <w:rPr>
          <w:color w:val="999999"/>
        </w:rPr>
        <w:t xml:space="preserve">2 </w:t>
      </w:r>
      <w:r>
        <w:rPr>
          <w:color w:val="999999"/>
          <w:cs/>
        </w:rPr>
        <w:t xml:space="preserve">จะเป็น </w:t>
      </w:r>
      <w:r>
        <w:rPr>
          <w:color w:val="999999"/>
        </w:rPr>
        <w:t>V2</w:t>
      </w:r>
      <w:r>
        <w:rPr>
          <w:color w:val="999999"/>
          <w:cs/>
        </w:rPr>
        <w:t>.</w:t>
      </w:r>
      <w:r>
        <w:rPr>
          <w:color w:val="999999"/>
        </w:rPr>
        <w:t>00</w:t>
      </w:r>
    </w:p>
    <w:p w:rsidR="009F57B4" w:rsidRDefault="004B74DF" w:rsidP="009F57B4">
      <w:r>
        <w:rPr>
          <w:color w:val="999999"/>
        </w:rPr>
        <w:tab/>
      </w:r>
      <w:r>
        <w:rPr>
          <w:color w:val="999999"/>
          <w:cs/>
        </w:rPr>
        <w:t xml:space="preserve">การระบุให้ทราบว่าเอกสารฉบับนี้เป็น </w:t>
      </w:r>
      <w:r>
        <w:rPr>
          <w:color w:val="999999"/>
        </w:rPr>
        <w:t xml:space="preserve">Version </w:t>
      </w:r>
      <w:r>
        <w:rPr>
          <w:color w:val="999999"/>
          <w:cs/>
        </w:rPr>
        <w:t>อะไร ขอให้ระบุที่</w:t>
      </w:r>
      <w:r>
        <w:rPr>
          <w:color w:val="999999"/>
        </w:rPr>
        <w:t xml:space="preserve"> File Name </w:t>
      </w:r>
      <w:r>
        <w:rPr>
          <w:color w:val="999999"/>
          <w:cs/>
        </w:rPr>
        <w:t xml:space="preserve">ให้ตรงกัน จะได้ใช้เป็นตัว </w:t>
      </w:r>
      <w:r>
        <w:rPr>
          <w:color w:val="999999"/>
        </w:rPr>
        <w:tab/>
        <w:t>Reference Version</w:t>
      </w:r>
      <w:bookmarkStart w:id="5" w:name="_GoBack"/>
      <w:bookmarkEnd w:id="5"/>
    </w:p>
    <w:p w:rsidR="00DC5F3D" w:rsidRDefault="00DC5F3D">
      <w:r>
        <w:rPr>
          <w:cs/>
        </w:rPr>
        <w:br w:type="page"/>
      </w:r>
    </w:p>
    <w:p w:rsidR="00DC5F3D" w:rsidRDefault="00DC5F3D" w:rsidP="009F57B4"/>
    <w:p w:rsidR="00DC5F3D" w:rsidRDefault="00DC5F3D" w:rsidP="009F57B4"/>
    <w:p w:rsidR="004B74DF" w:rsidRDefault="004B74DF">
      <w:pPr>
        <w:pStyle w:val="Caption"/>
        <w:jc w:val="left"/>
        <w:rPr>
          <w:rFonts w:ascii="Arial" w:hAnsi="Arial" w:cs="Arial"/>
          <w:b w:val="0"/>
          <w:bCs w:val="0"/>
          <w:sz w:val="32"/>
          <w:szCs w:val="32"/>
        </w:rPr>
      </w:pPr>
      <w:r>
        <w:rPr>
          <w:rFonts w:ascii="Arial" w:hAnsi="Arial" w:cs="Arial"/>
          <w:b w:val="0"/>
          <w:bCs w:val="0"/>
          <w:sz w:val="32"/>
          <w:szCs w:val="32"/>
        </w:rPr>
        <w:t>Project Name</w:t>
      </w:r>
    </w:p>
    <w:p w:rsidR="004B74DF" w:rsidRDefault="000534F0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i1026" style="width:469.45pt;height:1.5pt" o:hralign="center" o:hrstd="t" o:hrnoshade="t" o:hr="t" fillcolor="black" stroked="f"/>
        </w:pict>
      </w:r>
    </w:p>
    <w:p w:rsidR="004B74DF" w:rsidRDefault="004B74DF">
      <w:pPr>
        <w:pStyle w:val="Caption"/>
        <w:jc w:val="center"/>
        <w:rPr>
          <w:rFonts w:ascii="Arial" w:hAnsi="Arial" w:cs="Arial"/>
          <w:b w:val="0"/>
          <w:bCs w:val="0"/>
          <w:sz w:val="32"/>
          <w:szCs w:val="32"/>
        </w:rPr>
      </w:pPr>
      <w:r>
        <w:rPr>
          <w:b w:val="0"/>
          <w:bCs w:val="0"/>
        </w:rPr>
        <w:t>TABLE OF CONTENT</w:t>
      </w:r>
    </w:p>
    <w:p w:rsidR="004B74DF" w:rsidRDefault="004B74DF"/>
    <w:p w:rsidR="0057088C" w:rsidRDefault="004B74DF">
      <w:pPr>
        <w:pStyle w:val="TOC1"/>
        <w:rPr>
          <w:rFonts w:asciiTheme="minorHAnsi" w:eastAsiaTheme="minorEastAsia" w:hAnsiTheme="minorHAnsi" w:cstheme="minorBidi"/>
          <w:noProof/>
          <w:szCs w:val="28"/>
        </w:rPr>
      </w:pPr>
      <w:r>
        <w:fldChar w:fldCharType="begin"/>
      </w:r>
      <w:r>
        <w:instrText xml:space="preserve"> TOC \o </w:instrText>
      </w:r>
      <w:r>
        <w:rPr>
          <w:cs/>
        </w:rPr>
        <w:instrText>"</w:instrText>
      </w:r>
      <w:r>
        <w:instrText>1</w:instrText>
      </w:r>
      <w:r>
        <w:rPr>
          <w:cs/>
        </w:rPr>
        <w:instrText>-</w:instrText>
      </w:r>
      <w:r>
        <w:instrText>2</w:instrText>
      </w:r>
      <w:r>
        <w:rPr>
          <w:cs/>
        </w:rPr>
        <w:instrText xml:space="preserve">" </w:instrText>
      </w:r>
      <w:r>
        <w:instrText xml:space="preserve">\h \z \u </w:instrText>
      </w:r>
      <w:r>
        <w:fldChar w:fldCharType="separate"/>
      </w:r>
      <w:hyperlink w:anchor="_Toc432516881" w:history="1">
        <w:r w:rsidR="0057088C" w:rsidRPr="00A8157D">
          <w:rPr>
            <w:rStyle w:val="Hyperlink"/>
            <w:noProof/>
          </w:rPr>
          <w:t>1.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Project Summary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_Toc432516881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3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1"/>
        <w:rPr>
          <w:rFonts w:asciiTheme="minorHAnsi" w:eastAsiaTheme="minorEastAsia" w:hAnsiTheme="minorHAnsi" w:cstheme="minorBidi"/>
          <w:noProof/>
          <w:szCs w:val="28"/>
        </w:rPr>
      </w:pPr>
      <w:hyperlink w:anchor="_Toc432516882" w:history="1">
        <w:r w:rsidR="0057088C" w:rsidRPr="00A8157D">
          <w:rPr>
            <w:rStyle w:val="Hyperlink"/>
            <w:noProof/>
          </w:rPr>
          <w:t>2.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Business Requirements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_Toc432516882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4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1"/>
        <w:rPr>
          <w:rFonts w:asciiTheme="minorHAnsi" w:eastAsiaTheme="minorEastAsia" w:hAnsiTheme="minorHAnsi" w:cstheme="minorBidi"/>
          <w:noProof/>
          <w:szCs w:val="28"/>
        </w:rPr>
      </w:pPr>
      <w:hyperlink w:anchor="_Toc432516883" w:history="1">
        <w:r w:rsidR="0057088C" w:rsidRPr="00A8157D">
          <w:rPr>
            <w:rStyle w:val="Hyperlink"/>
            <w:noProof/>
          </w:rPr>
          <w:t>3.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Solutions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_Toc432516883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7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1"/>
        <w:rPr>
          <w:rFonts w:asciiTheme="minorHAnsi" w:eastAsiaTheme="minorEastAsia" w:hAnsiTheme="minorHAnsi" w:cstheme="minorBidi"/>
          <w:noProof/>
          <w:szCs w:val="28"/>
        </w:rPr>
      </w:pPr>
      <w:hyperlink w:anchor="_Toc432516884" w:history="1">
        <w:r w:rsidR="0057088C" w:rsidRPr="00A8157D">
          <w:rPr>
            <w:rStyle w:val="Hyperlink"/>
            <w:noProof/>
          </w:rPr>
          <w:t>4.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End</w:t>
        </w:r>
        <w:r w:rsidR="0057088C" w:rsidRPr="00A8157D">
          <w:rPr>
            <w:rStyle w:val="Hyperlink"/>
            <w:noProof/>
            <w:cs/>
          </w:rPr>
          <w:t>-</w:t>
        </w:r>
        <w:r w:rsidR="0057088C" w:rsidRPr="00A8157D">
          <w:rPr>
            <w:rStyle w:val="Hyperlink"/>
            <w:noProof/>
          </w:rPr>
          <w:t>to</w:t>
        </w:r>
        <w:r w:rsidR="0057088C" w:rsidRPr="00A8157D">
          <w:rPr>
            <w:rStyle w:val="Hyperlink"/>
            <w:noProof/>
            <w:cs/>
          </w:rPr>
          <w:t>-</w:t>
        </w:r>
        <w:r w:rsidR="0057088C" w:rsidRPr="00A8157D">
          <w:rPr>
            <w:rStyle w:val="Hyperlink"/>
            <w:noProof/>
          </w:rPr>
          <w:t>End Processes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_Toc432516884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8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1"/>
        <w:rPr>
          <w:rFonts w:asciiTheme="minorHAnsi" w:eastAsiaTheme="minorEastAsia" w:hAnsiTheme="minorHAnsi" w:cstheme="minorBidi"/>
          <w:noProof/>
          <w:szCs w:val="28"/>
        </w:rPr>
      </w:pPr>
      <w:hyperlink w:anchor="_Toc432516885" w:history="1">
        <w:r w:rsidR="0057088C" w:rsidRPr="00A8157D">
          <w:rPr>
            <w:rStyle w:val="Hyperlink"/>
            <w:noProof/>
          </w:rPr>
          <w:t>5.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Detailed Requirements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_Toc432516885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9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2"/>
        <w:rPr>
          <w:rFonts w:asciiTheme="minorHAnsi" w:eastAsiaTheme="minorEastAsia" w:hAnsiTheme="minorHAnsi" w:cstheme="minorBidi"/>
          <w:noProof/>
          <w:szCs w:val="28"/>
        </w:rPr>
      </w:pPr>
      <w:hyperlink w:anchor="_Toc432516886" w:history="1">
        <w:r w:rsidR="0057088C" w:rsidRPr="00A8157D">
          <w:rPr>
            <w:rStyle w:val="Hyperlink"/>
            <w:noProof/>
          </w:rPr>
          <w:t>5.1.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Screen Layout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_Toc432516886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9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1"/>
        <w:rPr>
          <w:rFonts w:asciiTheme="minorHAnsi" w:eastAsiaTheme="minorEastAsia" w:hAnsiTheme="minorHAnsi" w:cstheme="minorBidi"/>
          <w:noProof/>
          <w:szCs w:val="28"/>
        </w:rPr>
      </w:pPr>
      <w:hyperlink w:anchor="_Toc432516887" w:history="1">
        <w:r w:rsidR="0057088C" w:rsidRPr="00A8157D">
          <w:rPr>
            <w:rStyle w:val="Hyperlink"/>
            <w:noProof/>
          </w:rPr>
          <w:t>6.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Business Conditions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_Toc432516887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13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1"/>
        <w:rPr>
          <w:rFonts w:asciiTheme="minorHAnsi" w:eastAsiaTheme="minorEastAsia" w:hAnsiTheme="minorHAnsi" w:cstheme="minorBidi"/>
          <w:noProof/>
          <w:szCs w:val="28"/>
        </w:rPr>
      </w:pPr>
      <w:hyperlink w:anchor="_Toc432516888" w:history="1">
        <w:r w:rsidR="0057088C" w:rsidRPr="00A8157D">
          <w:rPr>
            <w:rStyle w:val="Hyperlink"/>
            <w:noProof/>
          </w:rPr>
          <w:t>7.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Impact Assessment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_Toc432516888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23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2"/>
        <w:rPr>
          <w:rFonts w:asciiTheme="minorHAnsi" w:eastAsiaTheme="minorEastAsia" w:hAnsiTheme="minorHAnsi" w:cstheme="minorBidi"/>
          <w:noProof/>
          <w:szCs w:val="28"/>
        </w:rPr>
      </w:pPr>
      <w:hyperlink w:anchor="_Toc432516889" w:history="1">
        <w:r w:rsidR="0057088C" w:rsidRPr="00A8157D">
          <w:rPr>
            <w:rStyle w:val="Hyperlink"/>
            <w:noProof/>
          </w:rPr>
          <w:t>7.1.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Limitations</w:t>
        </w:r>
        <w:r w:rsidR="0057088C" w:rsidRPr="00A8157D">
          <w:rPr>
            <w:rStyle w:val="Hyperlink"/>
            <w:noProof/>
            <w:cs/>
          </w:rPr>
          <w:t>/</w:t>
        </w:r>
        <w:r w:rsidR="0057088C" w:rsidRPr="00A8157D">
          <w:rPr>
            <w:rStyle w:val="Hyperlink"/>
            <w:noProof/>
          </w:rPr>
          <w:t>Constraints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_Toc432516889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23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2"/>
        <w:rPr>
          <w:rFonts w:asciiTheme="minorHAnsi" w:eastAsiaTheme="minorEastAsia" w:hAnsiTheme="minorHAnsi" w:cstheme="minorBidi"/>
          <w:noProof/>
          <w:szCs w:val="28"/>
        </w:rPr>
      </w:pPr>
      <w:hyperlink w:anchor="_Toc432516890" w:history="1">
        <w:r w:rsidR="0057088C" w:rsidRPr="00A8157D">
          <w:rPr>
            <w:rStyle w:val="Hyperlink"/>
            <w:noProof/>
          </w:rPr>
          <w:t>7.2.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External Impacts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_Toc432516890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23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2"/>
        <w:rPr>
          <w:rFonts w:asciiTheme="minorHAnsi" w:eastAsiaTheme="minorEastAsia" w:hAnsiTheme="minorHAnsi" w:cstheme="minorBidi"/>
          <w:noProof/>
          <w:szCs w:val="28"/>
        </w:rPr>
      </w:pPr>
      <w:hyperlink w:anchor="_Toc432516891" w:history="1">
        <w:r w:rsidR="0057088C" w:rsidRPr="00A8157D">
          <w:rPr>
            <w:rStyle w:val="Hyperlink"/>
            <w:noProof/>
          </w:rPr>
          <w:t>7.3.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Organization Impacts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_Toc432516891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23</w:t>
        </w:r>
        <w:r w:rsidR="0057088C">
          <w:rPr>
            <w:noProof/>
            <w:webHidden/>
          </w:rPr>
          <w:fldChar w:fldCharType="end"/>
        </w:r>
      </w:hyperlink>
    </w:p>
    <w:p w:rsidR="0057088C" w:rsidRDefault="000534F0">
      <w:pPr>
        <w:pStyle w:val="TOC2"/>
        <w:rPr>
          <w:rFonts w:asciiTheme="minorHAnsi" w:eastAsiaTheme="minorEastAsia" w:hAnsiTheme="minorHAnsi" w:cstheme="minorBidi"/>
          <w:noProof/>
          <w:szCs w:val="28"/>
        </w:rPr>
      </w:pPr>
      <w:hyperlink w:anchor="_Toc432516892" w:history="1">
        <w:r w:rsidR="0057088C" w:rsidRPr="00A8157D">
          <w:rPr>
            <w:rStyle w:val="Hyperlink"/>
            <w:noProof/>
          </w:rPr>
          <w:t>7.4.</w:t>
        </w:r>
        <w:r w:rsidR="0057088C">
          <w:rPr>
            <w:rFonts w:asciiTheme="minorHAnsi" w:eastAsiaTheme="minorEastAsia" w:hAnsiTheme="minorHAnsi" w:cstheme="minorBidi"/>
            <w:noProof/>
            <w:szCs w:val="28"/>
          </w:rPr>
          <w:tab/>
        </w:r>
        <w:r w:rsidR="0057088C" w:rsidRPr="00A8157D">
          <w:rPr>
            <w:rStyle w:val="Hyperlink"/>
            <w:noProof/>
          </w:rPr>
          <w:t>System Impacts</w:t>
        </w:r>
        <w:r w:rsidR="0057088C">
          <w:rPr>
            <w:noProof/>
            <w:webHidden/>
          </w:rPr>
          <w:tab/>
        </w:r>
        <w:r w:rsidR="0057088C">
          <w:rPr>
            <w:noProof/>
            <w:webHidden/>
          </w:rPr>
          <w:fldChar w:fldCharType="begin"/>
        </w:r>
        <w:r w:rsidR="0057088C">
          <w:rPr>
            <w:noProof/>
            <w:webHidden/>
          </w:rPr>
          <w:instrText xml:space="preserve"> PAGEREF _Toc432516892 \h </w:instrText>
        </w:r>
        <w:r w:rsidR="0057088C">
          <w:rPr>
            <w:noProof/>
            <w:webHidden/>
          </w:rPr>
        </w:r>
        <w:r w:rsidR="0057088C">
          <w:rPr>
            <w:noProof/>
            <w:webHidden/>
          </w:rPr>
          <w:fldChar w:fldCharType="separate"/>
        </w:r>
        <w:r w:rsidR="00B439D2">
          <w:rPr>
            <w:noProof/>
            <w:webHidden/>
          </w:rPr>
          <w:t>24</w:t>
        </w:r>
        <w:r w:rsidR="0057088C">
          <w:rPr>
            <w:noProof/>
            <w:webHidden/>
          </w:rPr>
          <w:fldChar w:fldCharType="end"/>
        </w:r>
      </w:hyperlink>
    </w:p>
    <w:p w:rsidR="004B74DF" w:rsidRDefault="004B74DF">
      <w:r>
        <w:rPr>
          <w:sz w:val="22"/>
          <w:szCs w:val="22"/>
        </w:rPr>
        <w:fldChar w:fldCharType="end"/>
      </w:r>
    </w:p>
    <w:p w:rsidR="009F57B4" w:rsidRDefault="009F57B4"/>
    <w:p w:rsidR="009F57B4" w:rsidRDefault="009F57B4">
      <w:r>
        <w:rPr>
          <w:cs/>
        </w:rPr>
        <w:br w:type="page"/>
      </w:r>
    </w:p>
    <w:p w:rsidR="009F57B4" w:rsidRDefault="009F57B4"/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2506"/>
        <w:gridCol w:w="3269"/>
        <w:gridCol w:w="1980"/>
        <w:gridCol w:w="1847"/>
      </w:tblGrid>
      <w:tr w:rsidR="004B74DF" w:rsidTr="005D6186">
        <w:tc>
          <w:tcPr>
            <w:tcW w:w="2506" w:type="dxa"/>
            <w:tcBorders>
              <w:bottom w:val="nil"/>
            </w:tcBorders>
            <w:shd w:val="clear" w:color="auto" w:fill="99CC00"/>
          </w:tcPr>
          <w:p w:rsidR="004B74DF" w:rsidRPr="00EA76AE" w:rsidRDefault="004B74DF" w:rsidP="006717C1">
            <w:pPr>
              <w:rPr>
                <w:b/>
                <w:bCs/>
              </w:rPr>
            </w:pPr>
            <w:r w:rsidRPr="00EA76AE">
              <w:rPr>
                <w:b/>
                <w:bCs/>
              </w:rPr>
              <w:t>Project Name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3269" w:type="dxa"/>
          </w:tcPr>
          <w:p w:rsidR="004B74DF" w:rsidRPr="00EA76AE" w:rsidRDefault="00DA6E2B" w:rsidP="008C49D2">
            <w:pPr>
              <w:pStyle w:val="Footer"/>
              <w:tabs>
                <w:tab w:val="clear" w:pos="4153"/>
                <w:tab w:val="clear" w:pos="8306"/>
              </w:tabs>
            </w:pPr>
            <w:r w:rsidRPr="00DA6E2B">
              <w:t>S</w:t>
            </w:r>
            <w:r w:rsidR="008C49D2">
              <w:t>uper Screen</w:t>
            </w:r>
          </w:p>
        </w:tc>
        <w:tc>
          <w:tcPr>
            <w:tcW w:w="1980" w:type="dxa"/>
            <w:tcBorders>
              <w:bottom w:val="nil"/>
            </w:tcBorders>
            <w:shd w:val="clear" w:color="auto" w:fill="99CC00"/>
          </w:tcPr>
          <w:p w:rsidR="004B74DF" w:rsidRPr="00EA76AE" w:rsidRDefault="006717C1">
            <w:pPr>
              <w:jc w:val="right"/>
              <w:rPr>
                <w:b/>
                <w:bCs/>
              </w:rPr>
            </w:pPr>
            <w:r w:rsidRPr="00EA76AE">
              <w:rPr>
                <w:b/>
                <w:bCs/>
              </w:rPr>
              <w:t>PM</w:t>
            </w:r>
            <w:r w:rsidR="004B74DF" w:rsidRPr="00EA76AE">
              <w:rPr>
                <w:b/>
                <w:bCs/>
              </w:rPr>
              <w:t xml:space="preserve"> Name</w:t>
            </w:r>
            <w:r w:rsidR="004B74DF" w:rsidRPr="00EA76AE">
              <w:rPr>
                <w:b/>
                <w:bCs/>
                <w:cs/>
              </w:rPr>
              <w:t>:</w:t>
            </w:r>
          </w:p>
        </w:tc>
        <w:tc>
          <w:tcPr>
            <w:tcW w:w="1847" w:type="dxa"/>
          </w:tcPr>
          <w:p w:rsidR="004B74DF" w:rsidRDefault="004513D4" w:rsidP="008C49D2">
            <w:pPr>
              <w:pStyle w:val="Footer"/>
              <w:tabs>
                <w:tab w:val="clear" w:pos="4153"/>
                <w:tab w:val="clear" w:pos="8306"/>
              </w:tabs>
            </w:pPr>
            <w:r>
              <w:t>Dr</w:t>
            </w:r>
            <w:r>
              <w:rPr>
                <w:cs/>
              </w:rPr>
              <w:t>.</w:t>
            </w:r>
            <w:r>
              <w:t>Visarut</w:t>
            </w:r>
          </w:p>
        </w:tc>
      </w:tr>
      <w:tr w:rsidR="005D6186" w:rsidTr="005D6186">
        <w:tc>
          <w:tcPr>
            <w:tcW w:w="2506" w:type="dxa"/>
            <w:tcBorders>
              <w:top w:val="nil"/>
              <w:bottom w:val="nil"/>
            </w:tcBorders>
            <w:shd w:val="clear" w:color="auto" w:fill="99CC00"/>
          </w:tcPr>
          <w:p w:rsidR="005D6186" w:rsidRPr="00EA76AE" w:rsidRDefault="005D6186" w:rsidP="006717C1">
            <w:pPr>
              <w:rPr>
                <w:b/>
                <w:bCs/>
              </w:rPr>
            </w:pPr>
            <w:r w:rsidRPr="00EA76AE">
              <w:rPr>
                <w:b/>
                <w:bCs/>
              </w:rPr>
              <w:t>User Owner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3269" w:type="dxa"/>
          </w:tcPr>
          <w:p w:rsidR="005D6186" w:rsidRPr="00EA76AE" w:rsidRDefault="005D6186" w:rsidP="00D66018">
            <w:pPr>
              <w:rPr>
                <w:cs/>
              </w:rPr>
            </w:pPr>
            <w:r>
              <w:t>Sukunya Noomork</w:t>
            </w: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99CC00"/>
          </w:tcPr>
          <w:p w:rsidR="005D6186" w:rsidRPr="00EA76AE" w:rsidRDefault="005D6186">
            <w:pPr>
              <w:jc w:val="right"/>
              <w:rPr>
                <w:b/>
                <w:bCs/>
              </w:rPr>
            </w:pPr>
            <w:r w:rsidRPr="00EA76AE">
              <w:rPr>
                <w:b/>
                <w:bCs/>
              </w:rPr>
              <w:t>Created Date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1847" w:type="dxa"/>
          </w:tcPr>
          <w:p w:rsidR="005D6186" w:rsidRDefault="005D6186" w:rsidP="00DA6E2B">
            <w:r>
              <w:t>26</w:t>
            </w:r>
            <w:r>
              <w:rPr>
                <w:cs/>
              </w:rPr>
              <w:t>/</w:t>
            </w:r>
            <w:r>
              <w:t>06</w:t>
            </w:r>
            <w:r>
              <w:rPr>
                <w:cs/>
              </w:rPr>
              <w:t>/</w:t>
            </w:r>
            <w:r>
              <w:t>2015</w:t>
            </w:r>
          </w:p>
        </w:tc>
      </w:tr>
      <w:tr w:rsidR="005D6186" w:rsidTr="005D6186">
        <w:tc>
          <w:tcPr>
            <w:tcW w:w="2506" w:type="dxa"/>
            <w:tcBorders>
              <w:top w:val="nil"/>
              <w:bottom w:val="nil"/>
            </w:tcBorders>
            <w:shd w:val="clear" w:color="auto" w:fill="99CC00"/>
          </w:tcPr>
          <w:p w:rsidR="005D6186" w:rsidRPr="00EA76AE" w:rsidRDefault="005D6186" w:rsidP="006717C1">
            <w:pPr>
              <w:rPr>
                <w:b/>
                <w:bCs/>
              </w:rPr>
            </w:pPr>
            <w:r w:rsidRPr="00EA76AE">
              <w:rPr>
                <w:b/>
                <w:bCs/>
              </w:rPr>
              <w:t>Request Type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3269" w:type="dxa"/>
          </w:tcPr>
          <w:p w:rsidR="005D6186" w:rsidRPr="00EA76AE" w:rsidRDefault="005D6186">
            <w:r>
              <w:t>New</w:t>
            </w: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99CC00"/>
          </w:tcPr>
          <w:p w:rsidR="005D6186" w:rsidRPr="00EA76AE" w:rsidRDefault="005D6186">
            <w:pPr>
              <w:jc w:val="right"/>
              <w:rPr>
                <w:b/>
                <w:bCs/>
              </w:rPr>
            </w:pPr>
            <w:r w:rsidRPr="00EA76AE">
              <w:rPr>
                <w:b/>
                <w:bCs/>
              </w:rPr>
              <w:t>SCR No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1847" w:type="dxa"/>
          </w:tcPr>
          <w:p w:rsidR="005D6186" w:rsidRDefault="005D6186" w:rsidP="00DA6E2B"/>
        </w:tc>
      </w:tr>
      <w:tr w:rsidR="005D6186" w:rsidTr="005D6186">
        <w:tc>
          <w:tcPr>
            <w:tcW w:w="2506" w:type="dxa"/>
            <w:tcBorders>
              <w:top w:val="nil"/>
              <w:bottom w:val="single" w:sz="8" w:space="0" w:color="auto"/>
            </w:tcBorders>
            <w:shd w:val="clear" w:color="auto" w:fill="99CC00"/>
          </w:tcPr>
          <w:p w:rsidR="005D6186" w:rsidRPr="00EA76AE" w:rsidRDefault="005D6186" w:rsidP="006717C1">
            <w:pPr>
              <w:rPr>
                <w:b/>
                <w:bCs/>
              </w:rPr>
            </w:pPr>
            <w:r w:rsidRPr="00EA76AE">
              <w:rPr>
                <w:b/>
                <w:bCs/>
              </w:rPr>
              <w:t>Request Date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3269" w:type="dxa"/>
          </w:tcPr>
          <w:p w:rsidR="005D6186" w:rsidRPr="00EA76AE" w:rsidRDefault="005D6186" w:rsidP="009C15A0"/>
        </w:tc>
        <w:tc>
          <w:tcPr>
            <w:tcW w:w="1980" w:type="dxa"/>
            <w:tcBorders>
              <w:top w:val="nil"/>
              <w:bottom w:val="nil"/>
            </w:tcBorders>
            <w:shd w:val="clear" w:color="auto" w:fill="99CC00"/>
          </w:tcPr>
          <w:p w:rsidR="005D6186" w:rsidRPr="00EA76AE" w:rsidRDefault="005D6186">
            <w:pPr>
              <w:jc w:val="right"/>
              <w:rPr>
                <w:b/>
                <w:bCs/>
              </w:rPr>
            </w:pPr>
            <w:r w:rsidRPr="00EA76AE">
              <w:rPr>
                <w:b/>
                <w:bCs/>
              </w:rPr>
              <w:t>Proj</w:t>
            </w:r>
            <w:r w:rsidRPr="00EA76AE">
              <w:rPr>
                <w:b/>
                <w:bCs/>
                <w:cs/>
              </w:rPr>
              <w:t xml:space="preserve">. </w:t>
            </w:r>
            <w:r w:rsidRPr="00EA76AE">
              <w:rPr>
                <w:b/>
                <w:bCs/>
              </w:rPr>
              <w:t>Short Code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1847" w:type="dxa"/>
          </w:tcPr>
          <w:p w:rsidR="005D6186" w:rsidRDefault="005D6186"/>
        </w:tc>
      </w:tr>
      <w:tr w:rsidR="005D6186" w:rsidTr="005D6186">
        <w:tc>
          <w:tcPr>
            <w:tcW w:w="2506" w:type="dxa"/>
            <w:tcBorders>
              <w:bottom w:val="single" w:sz="8" w:space="0" w:color="auto"/>
            </w:tcBorders>
            <w:shd w:val="clear" w:color="auto" w:fill="CCFFCC"/>
          </w:tcPr>
          <w:p w:rsidR="005D6186" w:rsidRPr="00EA76AE" w:rsidRDefault="005D6186" w:rsidP="007A47B0">
            <w:pPr>
              <w:ind w:right="294"/>
              <w:rPr>
                <w:b/>
                <w:bCs/>
                <w:cs/>
              </w:rPr>
            </w:pPr>
            <w:r w:rsidRPr="00EA76AE">
              <w:rPr>
                <w:b/>
                <w:bCs/>
              </w:rPr>
              <w:t xml:space="preserve">WAR Room 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3269" w:type="dxa"/>
            <w:tcBorders>
              <w:bottom w:val="single" w:sz="8" w:space="0" w:color="auto"/>
            </w:tcBorders>
          </w:tcPr>
          <w:p w:rsidR="005D6186" w:rsidRPr="00EA76AE" w:rsidRDefault="005D6186" w:rsidP="007A47B0">
            <w:r w:rsidRPr="00EA76AE">
              <w:rPr>
                <w:cs/>
              </w:rPr>
              <w:t>(</w:t>
            </w:r>
            <w:r w:rsidRPr="00EA76AE">
              <w:t>Y</w:t>
            </w:r>
            <w:r w:rsidRPr="00EA76AE">
              <w:rPr>
                <w:cs/>
              </w:rPr>
              <w:t>/</w:t>
            </w:r>
            <w:r w:rsidRPr="00EA76AE">
              <w:t>N</w:t>
            </w:r>
            <w:r w:rsidRPr="00EA76AE">
              <w:rPr>
                <w:cs/>
              </w:rPr>
              <w:t xml:space="preserve">) -  </w:t>
            </w:r>
            <w:r w:rsidRPr="00EA76AE">
              <w:t>DD</w:t>
            </w:r>
            <w:r w:rsidRPr="00EA76AE">
              <w:rPr>
                <w:cs/>
              </w:rPr>
              <w:t>/</w:t>
            </w:r>
            <w:r w:rsidRPr="00EA76AE">
              <w:t>MM</w:t>
            </w:r>
            <w:r w:rsidRPr="00EA76AE">
              <w:rPr>
                <w:cs/>
              </w:rPr>
              <w:t>/</w:t>
            </w:r>
            <w:r w:rsidRPr="00EA76AE">
              <w:t xml:space="preserve">YYYY </w:t>
            </w: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99CC00"/>
          </w:tcPr>
          <w:p w:rsidR="005D6186" w:rsidRPr="00EA76AE" w:rsidRDefault="005D6186" w:rsidP="007A47B0">
            <w:pPr>
              <w:jc w:val="right"/>
              <w:rPr>
                <w:b/>
                <w:bCs/>
              </w:rPr>
            </w:pPr>
            <w:r w:rsidRPr="00EA76AE">
              <w:rPr>
                <w:b/>
                <w:bCs/>
              </w:rPr>
              <w:t>Significant Level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1847" w:type="dxa"/>
          </w:tcPr>
          <w:p w:rsidR="005D6186" w:rsidRDefault="005D6186"/>
        </w:tc>
      </w:tr>
      <w:tr w:rsidR="005D6186" w:rsidTr="005D6186">
        <w:tc>
          <w:tcPr>
            <w:tcW w:w="2506" w:type="dxa"/>
            <w:shd w:val="clear" w:color="auto" w:fill="99CC00"/>
          </w:tcPr>
          <w:p w:rsidR="005D6186" w:rsidRPr="00EA76AE" w:rsidRDefault="005D6186" w:rsidP="006717C1">
            <w:pPr>
              <w:ind w:right="294"/>
              <w:rPr>
                <w:b/>
                <w:bCs/>
              </w:rPr>
            </w:pPr>
            <w:r w:rsidRPr="00EA76AE">
              <w:rPr>
                <w:b/>
                <w:bCs/>
              </w:rPr>
              <w:t xml:space="preserve">Impact System </w:t>
            </w:r>
            <w:r w:rsidRPr="00EA76AE">
              <w:rPr>
                <w:b/>
                <w:bCs/>
                <w:cs/>
              </w:rPr>
              <w:t>:</w:t>
            </w:r>
          </w:p>
        </w:tc>
        <w:tc>
          <w:tcPr>
            <w:tcW w:w="3269" w:type="dxa"/>
            <w:shd w:val="clear" w:color="auto" w:fill="FFFFFF"/>
          </w:tcPr>
          <w:p w:rsidR="005D6186" w:rsidRPr="00EA76AE" w:rsidRDefault="005D6186">
            <w:r w:rsidRPr="00EA76AE">
              <w:sym w:font="Wingdings" w:char="F0A8"/>
            </w:r>
            <w:r w:rsidRPr="00EA76AE">
              <w:t xml:space="preserve"> Existing  </w:t>
            </w:r>
            <w:r w:rsidRPr="00EA76AE">
              <w:br/>
            </w:r>
            <w:r w:rsidRPr="00EA76AE">
              <w:sym w:font="Wingdings" w:char="F0A8"/>
            </w:r>
            <w:r w:rsidRPr="00EA76AE">
              <w:t xml:space="preserve"> BOS  </w:t>
            </w:r>
            <w:r w:rsidRPr="00EA76AE">
              <w:br/>
            </w:r>
            <w:r w:rsidRPr="00EA76AE">
              <w:sym w:font="Wingdings" w:char="F0A8"/>
            </w:r>
            <w:r w:rsidRPr="00EA76AE">
              <w:t xml:space="preserve"> OCS</w:t>
            </w:r>
            <w:r w:rsidRPr="00EA76AE">
              <w:rPr>
                <w:cs/>
              </w:rPr>
              <w:t>(</w:t>
            </w:r>
            <w:r w:rsidRPr="00EA76AE">
              <w:t>Plan B</w:t>
            </w:r>
            <w:r w:rsidRPr="00EA76AE">
              <w:rPr>
                <w:cs/>
              </w:rPr>
              <w:t>)</w:t>
            </w:r>
          </w:p>
        </w:tc>
        <w:tc>
          <w:tcPr>
            <w:tcW w:w="1980" w:type="dxa"/>
            <w:tcBorders>
              <w:top w:val="nil"/>
            </w:tcBorders>
            <w:shd w:val="clear" w:color="auto" w:fill="99CC00"/>
          </w:tcPr>
          <w:p w:rsidR="005D6186" w:rsidRPr="00EA76AE" w:rsidRDefault="005D6186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Web POP</w:t>
            </w:r>
          </w:p>
        </w:tc>
        <w:tc>
          <w:tcPr>
            <w:tcW w:w="1847" w:type="dxa"/>
          </w:tcPr>
          <w:p w:rsidR="005D6186" w:rsidRDefault="005D6186"/>
        </w:tc>
      </w:tr>
    </w:tbl>
    <w:p w:rsidR="004B74DF" w:rsidRDefault="004B74DF">
      <w:pPr>
        <w:rPr>
          <w:rFonts w:ascii="Times New Roman" w:hAnsi="Times New Roman"/>
          <w:color w:val="999999"/>
        </w:rPr>
      </w:pPr>
    </w:p>
    <w:p w:rsidR="004B74DF" w:rsidRDefault="004B74DF">
      <w:pPr>
        <w:pStyle w:val="Heading1"/>
      </w:pPr>
      <w:bookmarkStart w:id="6" w:name="_Toc75168191"/>
      <w:bookmarkStart w:id="7" w:name="_Toc75168399"/>
      <w:bookmarkStart w:id="8" w:name="_Toc75168528"/>
      <w:bookmarkStart w:id="9" w:name="_Toc75168671"/>
      <w:bookmarkStart w:id="10" w:name="_Toc75168710"/>
      <w:bookmarkStart w:id="11" w:name="_Toc99413211"/>
      <w:bookmarkStart w:id="12" w:name="_Toc432516881"/>
      <w:r>
        <w:t>Project Summary</w:t>
      </w:r>
      <w:bookmarkEnd w:id="6"/>
      <w:bookmarkEnd w:id="7"/>
      <w:bookmarkEnd w:id="8"/>
      <w:bookmarkEnd w:id="9"/>
      <w:bookmarkEnd w:id="10"/>
      <w:bookmarkEnd w:id="11"/>
      <w:bookmarkEnd w:id="12"/>
    </w:p>
    <w:p w:rsidR="005D4BC3" w:rsidRPr="005D4BC3" w:rsidRDefault="005D4BC3" w:rsidP="005D4B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7"/>
        <w:gridCol w:w="6855"/>
      </w:tblGrid>
      <w:tr w:rsidR="004B74DF">
        <w:tc>
          <w:tcPr>
            <w:tcW w:w="2748" w:type="dxa"/>
          </w:tcPr>
          <w:p w:rsidR="004B74DF" w:rsidRDefault="004B74DF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:rsidR="004B74DF" w:rsidRDefault="004B74DF">
            <w:r>
              <w:rPr>
                <w:cs/>
              </w:rPr>
              <w:t>(ลักษณะโครงการ)</w:t>
            </w:r>
            <w:r w:rsidR="0052346D">
              <w:t xml:space="preserve"> &amp;</w:t>
            </w:r>
          </w:p>
          <w:p w:rsidR="0052346D" w:rsidRDefault="0052346D" w:rsidP="0052346D"/>
        </w:tc>
        <w:tc>
          <w:tcPr>
            <w:tcW w:w="6857" w:type="dxa"/>
          </w:tcPr>
          <w:p w:rsidR="00DD6ED4" w:rsidRPr="00925C1C" w:rsidRDefault="00925C1C" w:rsidP="00925C1C">
            <w:r w:rsidRPr="00925C1C">
              <w:rPr>
                <w:color w:val="000000"/>
                <w:cs/>
              </w:rPr>
              <w:t>จัดทำเครื่องมือ</w:t>
            </w:r>
            <w:r w:rsidRPr="00925C1C">
              <w:rPr>
                <w:color w:val="000000"/>
              </w:rPr>
              <w:t> </w:t>
            </w:r>
            <w:r w:rsidRPr="00925C1C">
              <w:rPr>
                <w:color w:val="000000"/>
                <w:cs/>
              </w:rPr>
              <w:t>หรือ</w:t>
            </w:r>
            <w:r w:rsidRPr="00925C1C">
              <w:rPr>
                <w:color w:val="000000"/>
              </w:rPr>
              <w:t> </w:t>
            </w:r>
            <w:r w:rsidRPr="00925C1C">
              <w:rPr>
                <w:rFonts w:hint="cs"/>
                <w:color w:val="000000"/>
                <w:cs/>
              </w:rPr>
              <w:t xml:space="preserve"> </w:t>
            </w:r>
            <w:r w:rsidRPr="00925C1C">
              <w:rPr>
                <w:color w:val="000000"/>
                <w:cs/>
              </w:rPr>
              <w:t>ระบบในการบริหารจัดการ</w:t>
            </w:r>
            <w:r w:rsidRPr="00925C1C">
              <w:rPr>
                <w:color w:val="000000"/>
              </w:rPr>
              <w:t> </w:t>
            </w:r>
            <w:r w:rsidR="000A3CC5">
              <w:rPr>
                <w:color w:val="000000"/>
              </w:rPr>
              <w:t>IR</w:t>
            </w:r>
            <w:r w:rsidR="008C49D2">
              <w:rPr>
                <w:color w:val="000000"/>
              </w:rPr>
              <w:t xml:space="preserve"> Service</w:t>
            </w:r>
            <w:r w:rsidRPr="00925C1C">
              <w:rPr>
                <w:color w:val="000000"/>
                <w:cs/>
              </w:rPr>
              <w:t xml:space="preserve"> สำหรับ</w:t>
            </w:r>
            <w:r w:rsidR="008C49D2">
              <w:rPr>
                <w:color w:val="000000"/>
              </w:rPr>
              <w:t xml:space="preserve"> AIS Call Center</w:t>
            </w:r>
            <w:r w:rsidRPr="00925C1C">
              <w:rPr>
                <w:color w:val="000000"/>
                <w:cs/>
              </w:rPr>
              <w:t xml:space="preserve"> </w:t>
            </w:r>
          </w:p>
          <w:p w:rsidR="00925C1C" w:rsidRPr="0052346D" w:rsidRDefault="00925C1C" w:rsidP="00925C1C"/>
        </w:tc>
      </w:tr>
      <w:tr w:rsidR="00DA6E2B">
        <w:tc>
          <w:tcPr>
            <w:tcW w:w="2748" w:type="dxa"/>
          </w:tcPr>
          <w:p w:rsidR="00DA6E2B" w:rsidRDefault="00DA6E2B" w:rsidP="0052346D">
            <w:pPr>
              <w:pStyle w:val="BodyText"/>
              <w:rPr>
                <w:b/>
              </w:rPr>
            </w:pPr>
            <w:r>
              <w:rPr>
                <w:b/>
              </w:rPr>
              <w:t>Business Objectives &amp; Expected Results</w:t>
            </w:r>
          </w:p>
          <w:p w:rsidR="00DA6E2B" w:rsidRDefault="00DA6E2B" w:rsidP="00F70F55">
            <w:r>
              <w:rPr>
                <w:cs/>
              </w:rPr>
              <w:t>(วัตถุประสงค์)</w:t>
            </w:r>
          </w:p>
          <w:p w:rsidR="00DA6E2B" w:rsidRDefault="00DA6E2B" w:rsidP="00F70F55"/>
        </w:tc>
        <w:tc>
          <w:tcPr>
            <w:tcW w:w="6857" w:type="dxa"/>
          </w:tcPr>
          <w:p w:rsidR="00DA6E2B" w:rsidRPr="0090665D" w:rsidRDefault="00DA6E2B" w:rsidP="00DB3F7B">
            <w:pPr>
              <w:numPr>
                <w:ilvl w:val="0"/>
                <w:numId w:val="4"/>
              </w:numPr>
              <w:ind w:left="360"/>
              <w:rPr>
                <w:rStyle w:val="shorttext"/>
                <w:color w:val="000000"/>
              </w:rPr>
            </w:pPr>
            <w:r w:rsidRPr="0090665D">
              <w:rPr>
                <w:color w:val="000000"/>
                <w:cs/>
              </w:rPr>
              <w:t>เพื่อเสริมสร้าง</w:t>
            </w:r>
            <w:r w:rsidR="005C5A06">
              <w:rPr>
                <w:rFonts w:hint="cs"/>
                <w:color w:val="000000"/>
                <w:cs/>
              </w:rPr>
              <w:t>เพิ่มประสิทธิภาพ</w:t>
            </w:r>
            <w:r w:rsidRPr="0090665D">
              <w:rPr>
                <w:color w:val="000000"/>
                <w:cs/>
              </w:rPr>
              <w:t xml:space="preserve"> </w:t>
            </w:r>
            <w:r w:rsidRPr="0090665D">
              <w:rPr>
                <w:rStyle w:val="shorttext"/>
                <w:color w:val="000000"/>
                <w:cs/>
              </w:rPr>
              <w:t>ใน</w:t>
            </w:r>
            <w:r w:rsidRPr="0090665D">
              <w:rPr>
                <w:rStyle w:val="shorttext"/>
                <w:color w:val="000000"/>
              </w:rPr>
              <w:t xml:space="preserve"> Customer Life Cycle </w:t>
            </w:r>
            <w:r w:rsidRPr="0090665D">
              <w:rPr>
                <w:rStyle w:val="shorttext"/>
                <w:rFonts w:hint="cs"/>
                <w:color w:val="000000"/>
                <w:cs/>
              </w:rPr>
              <w:t xml:space="preserve">ด้าน </w:t>
            </w:r>
            <w:r w:rsidR="00517070">
              <w:rPr>
                <w:rStyle w:val="shorttext"/>
                <w:color w:val="000000"/>
              </w:rPr>
              <w:t>Call Center</w:t>
            </w:r>
            <w:r w:rsidRPr="00D40F7F">
              <w:rPr>
                <w:rStyle w:val="shorttext"/>
                <w:color w:val="000000"/>
              </w:rPr>
              <w:t xml:space="preserve"> Processes</w:t>
            </w:r>
            <w:r w:rsidRPr="0090665D">
              <w:rPr>
                <w:rStyle w:val="shorttext"/>
                <w:color w:val="000000"/>
                <w:cs/>
              </w:rPr>
              <w:t xml:space="preserve"> ได้อย่างตรงจุด</w:t>
            </w:r>
          </w:p>
          <w:p w:rsidR="00DA6E2B" w:rsidRPr="0090665D" w:rsidRDefault="00DA6E2B" w:rsidP="00DB3F7B">
            <w:pPr>
              <w:numPr>
                <w:ilvl w:val="0"/>
                <w:numId w:val="4"/>
              </w:numPr>
              <w:ind w:left="360"/>
              <w:rPr>
                <w:color w:val="000000"/>
                <w:cs/>
              </w:rPr>
            </w:pPr>
            <w:r w:rsidRPr="0090665D">
              <w:rPr>
                <w:color w:val="000000"/>
              </w:rPr>
              <w:t xml:space="preserve">Operation Efficiency </w:t>
            </w:r>
            <w:r w:rsidRPr="0090665D">
              <w:rPr>
                <w:color w:val="000000"/>
                <w:cs/>
              </w:rPr>
              <w:t xml:space="preserve">: </w:t>
            </w:r>
            <w:r w:rsidRPr="0090665D">
              <w:rPr>
                <w:rStyle w:val="shorttext"/>
                <w:color w:val="000000"/>
                <w:cs/>
              </w:rPr>
              <w:t xml:space="preserve">เพื่อเพิ่มความสะดวกรวดเร็ว/ความยืดหยุ่น ในการตรวจสอบ </w:t>
            </w:r>
            <w:r w:rsidR="00517070">
              <w:rPr>
                <w:rStyle w:val="shorttext"/>
                <w:color w:val="000000"/>
              </w:rPr>
              <w:t xml:space="preserve">Promotion Management , </w:t>
            </w:r>
            <w:r w:rsidR="00517070">
              <w:rPr>
                <w:rStyle w:val="shorttext"/>
                <w:rFonts w:hint="cs"/>
                <w:color w:val="000000"/>
                <w:cs/>
              </w:rPr>
              <w:t>ก</w:t>
            </w:r>
            <w:r w:rsidRPr="0090665D">
              <w:rPr>
                <w:rStyle w:val="shorttext"/>
                <w:color w:val="000000"/>
                <w:cs/>
              </w:rPr>
              <w:t>ารติดตามผลดำเนินการ</w:t>
            </w:r>
            <w:r w:rsidRPr="0090665D">
              <w:rPr>
                <w:rStyle w:val="shorttext"/>
                <w:rFonts w:hint="cs"/>
                <w:color w:val="000000"/>
                <w:cs/>
              </w:rPr>
              <w:t xml:space="preserve"> เป็นต้น</w:t>
            </w:r>
          </w:p>
          <w:p w:rsidR="00DA6E2B" w:rsidRPr="001A41B6" w:rsidRDefault="00DA6E2B" w:rsidP="00DA6E2B">
            <w:pPr>
              <w:ind w:left="720"/>
              <w:rPr>
                <w:color w:val="000000"/>
                <w:cs/>
              </w:rPr>
            </w:pPr>
          </w:p>
        </w:tc>
      </w:tr>
      <w:tr w:rsidR="00DA6E2B" w:rsidTr="007F7184">
        <w:trPr>
          <w:trHeight w:val="309"/>
        </w:trPr>
        <w:tc>
          <w:tcPr>
            <w:tcW w:w="2748" w:type="dxa"/>
          </w:tcPr>
          <w:p w:rsidR="00DA6E2B" w:rsidRDefault="00DA6E2B">
            <w:pPr>
              <w:pStyle w:val="BodyText"/>
              <w:rPr>
                <w:b/>
              </w:rPr>
            </w:pPr>
            <w:r>
              <w:rPr>
                <w:b/>
              </w:rPr>
              <w:t>Total Benefits</w:t>
            </w:r>
          </w:p>
          <w:p w:rsidR="00DA6E2B" w:rsidRDefault="00DA6E2B">
            <w:pPr>
              <w:pStyle w:val="BodyText"/>
              <w:rPr>
                <w:bCs w:val="0"/>
                <w:cs/>
              </w:rPr>
            </w:pPr>
            <w:r>
              <w:rPr>
                <w:rFonts w:hint="cs"/>
                <w:bCs w:val="0"/>
                <w:cs/>
              </w:rPr>
              <w:t>(ผลประโยชน์ที่จะได้รับ)</w:t>
            </w:r>
          </w:p>
        </w:tc>
        <w:tc>
          <w:tcPr>
            <w:tcW w:w="6857" w:type="dxa"/>
          </w:tcPr>
          <w:p w:rsidR="00F83923" w:rsidRPr="00202E7D" w:rsidRDefault="00F83923" w:rsidP="00F83923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ช่วยลดกรณีการสอบถาม ติดตาม ร้องเรียน ของ </w:t>
            </w:r>
            <w:r w:rsidR="00004063">
              <w:rPr>
                <w:color w:val="000000"/>
              </w:rPr>
              <w:t>AIS Call Center</w:t>
            </w:r>
            <w:r>
              <w:rPr>
                <w:color w:val="000000"/>
                <w:cs/>
              </w:rPr>
              <w:t xml:space="preserve"> </w:t>
            </w:r>
            <w:r>
              <w:rPr>
                <w:rFonts w:hint="cs"/>
                <w:color w:val="000000"/>
                <w:cs/>
              </w:rPr>
              <w:t xml:space="preserve">ต่างๆ เนื่องจากมีข้อมูลในการ </w:t>
            </w:r>
            <w:r>
              <w:rPr>
                <w:color w:val="000000"/>
              </w:rPr>
              <w:t xml:space="preserve">Handling </w:t>
            </w:r>
            <w:r>
              <w:rPr>
                <w:rFonts w:hint="cs"/>
                <w:color w:val="000000"/>
                <w:cs/>
              </w:rPr>
              <w:t xml:space="preserve">ลูกค้าอย่างเหมาะสม และสามารถ </w:t>
            </w:r>
            <w:r>
              <w:rPr>
                <w:color w:val="000000"/>
              </w:rPr>
              <w:t xml:space="preserve">feedback </w:t>
            </w:r>
            <w:r>
              <w:rPr>
                <w:rFonts w:hint="cs"/>
                <w:color w:val="000000"/>
                <w:cs/>
              </w:rPr>
              <w:t>ลูกค้าได้อย่างรวดเร็ว</w:t>
            </w:r>
          </w:p>
          <w:p w:rsidR="00F83923" w:rsidRDefault="00F83923" w:rsidP="00F83923">
            <w:pPr>
              <w:rPr>
                <w:color w:val="000000"/>
              </w:rPr>
            </w:pPr>
          </w:p>
          <w:p w:rsidR="00DA6E2B" w:rsidRDefault="00F83923" w:rsidP="00F83923">
            <w:pPr>
              <w:rPr>
                <w:rFonts w:ascii="Times New Roman" w:hAnsi="Times New Roman"/>
              </w:rPr>
            </w:pPr>
            <w:r>
              <w:rPr>
                <w:rFonts w:hint="cs"/>
                <w:color w:val="000000"/>
                <w:cs/>
              </w:rPr>
              <w:t>ช่วยเสริม</w:t>
            </w:r>
            <w:r w:rsidRPr="0056575B">
              <w:rPr>
                <w:rFonts w:hint="cs"/>
                <w:color w:val="000000"/>
                <w:cs/>
              </w:rPr>
              <w:t>สร้างประสบการณ์ที่ดีในการใช้บริการ</w:t>
            </w:r>
            <w:r>
              <w:rPr>
                <w:rFonts w:hint="cs"/>
                <w:color w:val="000000"/>
                <w:cs/>
              </w:rPr>
              <w:t xml:space="preserve">/สิทธิประโยชน์ </w:t>
            </w:r>
            <w:r w:rsidRPr="0056575B">
              <w:rPr>
                <w:rFonts w:hint="cs"/>
                <w:color w:val="000000"/>
                <w:cs/>
              </w:rPr>
              <w:t xml:space="preserve">แก่ลูกค้าองค์กร ช่วยลด/ป้องกัน </w:t>
            </w:r>
            <w:r w:rsidRPr="0056575B">
              <w:rPr>
                <w:color w:val="000000"/>
              </w:rPr>
              <w:t xml:space="preserve">Churn </w:t>
            </w:r>
            <w:r w:rsidRPr="0056575B">
              <w:rPr>
                <w:rFonts w:hint="cs"/>
                <w:color w:val="000000"/>
                <w:cs/>
              </w:rPr>
              <w:t>จากสาเหตุที่มาจากความไม่พึงพอใจต่อ</w:t>
            </w:r>
            <w:r w:rsidRPr="0056575B">
              <w:rPr>
                <w:color w:val="000000"/>
                <w:cs/>
              </w:rPr>
              <w:t>ปัจจัยต่าง</w:t>
            </w:r>
            <w:r w:rsidRPr="0056575B">
              <w:rPr>
                <w:rFonts w:hint="cs"/>
                <w:color w:val="000000"/>
                <w:cs/>
              </w:rPr>
              <w:t>ๆที่มีผล</w:t>
            </w:r>
            <w:r w:rsidRPr="0056575B">
              <w:rPr>
                <w:color w:val="000000"/>
                <w:cs/>
              </w:rPr>
              <w:t>ใน</w:t>
            </w:r>
            <w:r w:rsidRPr="0056575B">
              <w:rPr>
                <w:rStyle w:val="shorttext"/>
                <w:color w:val="000000"/>
                <w:cs/>
              </w:rPr>
              <w:t>การตัดสินใจทางธุรกิจ</w:t>
            </w:r>
          </w:p>
          <w:p w:rsidR="00DA6E2B" w:rsidRPr="007251E9" w:rsidRDefault="00DA6E2B" w:rsidP="00392102">
            <w:pPr>
              <w:rPr>
                <w:rFonts w:ascii="Times New Roman" w:hAnsi="Times New Roman"/>
                <w:cs/>
              </w:rPr>
            </w:pPr>
          </w:p>
        </w:tc>
      </w:tr>
      <w:tr w:rsidR="00DA6E2B">
        <w:tc>
          <w:tcPr>
            <w:tcW w:w="2748" w:type="dxa"/>
          </w:tcPr>
          <w:p w:rsidR="00DA6E2B" w:rsidRDefault="00DA6E2B">
            <w:pPr>
              <w:pStyle w:val="BodyText"/>
              <w:rPr>
                <w:b/>
              </w:rPr>
            </w:pPr>
            <w:r>
              <w:rPr>
                <w:b/>
              </w:rPr>
              <w:t>Target Customers</w:t>
            </w:r>
          </w:p>
          <w:p w:rsidR="00DA6E2B" w:rsidRDefault="00DA6E2B">
            <w:pPr>
              <w:pStyle w:val="BodyText"/>
              <w:rPr>
                <w:bCs w:val="0"/>
              </w:rPr>
            </w:pPr>
            <w:r>
              <w:rPr>
                <w:bCs w:val="0"/>
                <w:cs/>
              </w:rPr>
              <w:t>(กลุ่มลูกค้าเป้าหมาย)</w:t>
            </w:r>
          </w:p>
        </w:tc>
        <w:tc>
          <w:tcPr>
            <w:tcW w:w="6857" w:type="dxa"/>
          </w:tcPr>
          <w:p w:rsidR="00907316" w:rsidRDefault="00907316" w:rsidP="00907316">
            <w:r>
              <w:t>Residential Customer</w:t>
            </w:r>
          </w:p>
          <w:p w:rsidR="00F83923" w:rsidRPr="005D1968" w:rsidRDefault="00907316" w:rsidP="00907316">
            <w:r>
              <w:t>Non Residential Customer</w:t>
            </w:r>
          </w:p>
        </w:tc>
      </w:tr>
      <w:tr w:rsidR="00DA6E2B">
        <w:tc>
          <w:tcPr>
            <w:tcW w:w="2748" w:type="dxa"/>
          </w:tcPr>
          <w:p w:rsidR="00DA6E2B" w:rsidRDefault="00DA6E2B">
            <w:pPr>
              <w:pStyle w:val="BodyText"/>
              <w:rPr>
                <w:b/>
              </w:rPr>
            </w:pPr>
            <w:r>
              <w:rPr>
                <w:b/>
              </w:rPr>
              <w:t>Target Launch Date</w:t>
            </w:r>
          </w:p>
          <w:p w:rsidR="00DA6E2B" w:rsidRDefault="00DA6E2B">
            <w:pPr>
              <w:pStyle w:val="BodyText"/>
              <w:rPr>
                <w:bCs w:val="0"/>
              </w:rPr>
            </w:pPr>
            <w:r>
              <w:rPr>
                <w:bCs w:val="0"/>
                <w:cs/>
              </w:rPr>
              <w:t>(วันที่เริ่มโครงการ)</w:t>
            </w:r>
          </w:p>
        </w:tc>
        <w:tc>
          <w:tcPr>
            <w:tcW w:w="6857" w:type="dxa"/>
          </w:tcPr>
          <w:p w:rsidR="00DA6E2B" w:rsidRDefault="00925C1C" w:rsidP="00925C1C">
            <w:pPr>
              <w:jc w:val="both"/>
            </w:pPr>
            <w:r w:rsidRPr="00925C1C">
              <w:rPr>
                <w:color w:val="000000"/>
              </w:rPr>
              <w:t xml:space="preserve">Long Term </w:t>
            </w:r>
            <w:r w:rsidRPr="00925C1C">
              <w:rPr>
                <w:color w:val="000000"/>
                <w:cs/>
              </w:rPr>
              <w:t xml:space="preserve">:  </w:t>
            </w:r>
            <w:r w:rsidR="00004063">
              <w:rPr>
                <w:color w:val="000000"/>
              </w:rPr>
              <w:t>Q4</w:t>
            </w:r>
            <w:r w:rsidRPr="00925C1C">
              <w:rPr>
                <w:color w:val="000000"/>
                <w:cs/>
              </w:rPr>
              <w:t>/</w:t>
            </w:r>
            <w:r w:rsidRPr="00925C1C">
              <w:rPr>
                <w:color w:val="000000"/>
              </w:rPr>
              <w:t>2015</w:t>
            </w:r>
          </w:p>
          <w:p w:rsidR="00925C1C" w:rsidRPr="005F0A14" w:rsidRDefault="00925C1C" w:rsidP="00925C1C">
            <w:pPr>
              <w:jc w:val="both"/>
            </w:pPr>
          </w:p>
        </w:tc>
      </w:tr>
      <w:tr w:rsidR="00DA6E2B">
        <w:tc>
          <w:tcPr>
            <w:tcW w:w="2748" w:type="dxa"/>
          </w:tcPr>
          <w:p w:rsidR="00DA6E2B" w:rsidRPr="00DA6E2B" w:rsidRDefault="00DA6E2B">
            <w:pPr>
              <w:pStyle w:val="BodyText"/>
              <w:rPr>
                <w:b/>
              </w:rPr>
            </w:pPr>
            <w:r w:rsidRPr="00DA6E2B">
              <w:rPr>
                <w:b/>
              </w:rPr>
              <w:t>Users</w:t>
            </w:r>
          </w:p>
          <w:p w:rsidR="00DA6E2B" w:rsidRPr="00DA6E2B" w:rsidRDefault="00DA6E2B">
            <w:pPr>
              <w:pStyle w:val="BodyText"/>
              <w:rPr>
                <w:bCs w:val="0"/>
              </w:rPr>
            </w:pPr>
            <w:r w:rsidRPr="00DA6E2B">
              <w:rPr>
                <w:bCs w:val="0"/>
                <w:cs/>
              </w:rPr>
              <w:t>(ผู้ใช้ระบบงาน)</w:t>
            </w:r>
          </w:p>
        </w:tc>
        <w:tc>
          <w:tcPr>
            <w:tcW w:w="6857" w:type="dxa"/>
          </w:tcPr>
          <w:p w:rsidR="00672F8B" w:rsidRPr="00925C1C" w:rsidRDefault="00672F8B" w:rsidP="00672F8B">
            <w:r w:rsidRPr="00925C1C">
              <w:t>A</w:t>
            </w:r>
            <w:r>
              <w:t>IS Call Center</w:t>
            </w:r>
          </w:p>
          <w:p w:rsidR="00DA6E2B" w:rsidRPr="00DA6E2B" w:rsidRDefault="00DA6E2B" w:rsidP="00DA6E2B"/>
        </w:tc>
      </w:tr>
      <w:tr w:rsidR="00DA6E2B">
        <w:tc>
          <w:tcPr>
            <w:tcW w:w="2748" w:type="dxa"/>
          </w:tcPr>
          <w:p w:rsidR="00DA6E2B" w:rsidRPr="00910074" w:rsidRDefault="00DA6E2B">
            <w:pPr>
              <w:pStyle w:val="BodyText"/>
              <w:rPr>
                <w:b/>
              </w:rPr>
            </w:pPr>
            <w:r w:rsidRPr="00910074">
              <w:rPr>
                <w:b/>
              </w:rPr>
              <w:t>User Acceptance Test</w:t>
            </w:r>
          </w:p>
          <w:p w:rsidR="00DA6E2B" w:rsidRPr="00910074" w:rsidRDefault="00DA6E2B">
            <w:pPr>
              <w:pStyle w:val="BodyText"/>
              <w:rPr>
                <w:bCs w:val="0"/>
              </w:rPr>
            </w:pPr>
            <w:r w:rsidRPr="00910074">
              <w:rPr>
                <w:bCs w:val="0"/>
                <w:cs/>
              </w:rPr>
              <w:t>(ผู้ทดสอบการใช้ระบบงาน)</w:t>
            </w:r>
          </w:p>
        </w:tc>
        <w:tc>
          <w:tcPr>
            <w:tcW w:w="6857" w:type="dxa"/>
          </w:tcPr>
          <w:p w:rsidR="00DA6E2B" w:rsidRPr="00910074" w:rsidRDefault="00DA6E2B" w:rsidP="00004063"/>
        </w:tc>
      </w:tr>
    </w:tbl>
    <w:p w:rsidR="008C3250" w:rsidRDefault="008C3250">
      <w:pPr>
        <w:rPr>
          <w:rFonts w:ascii="Times New Roman" w:hAnsi="Times New Roman"/>
        </w:rPr>
      </w:pPr>
    </w:p>
    <w:p w:rsidR="00F50B5F" w:rsidRDefault="00F50B5F">
      <w:pPr>
        <w:rPr>
          <w:rFonts w:ascii="Times New Roman" w:hAnsi="Times New Roman"/>
        </w:rPr>
      </w:pPr>
    </w:p>
    <w:p w:rsidR="00957877" w:rsidRDefault="00957877">
      <w:pPr>
        <w:rPr>
          <w:rFonts w:ascii="Times New Roman" w:hAnsi="Times New Roman"/>
        </w:rPr>
      </w:pPr>
    </w:p>
    <w:p w:rsidR="006C7AF0" w:rsidRDefault="006C7AF0">
      <w:pPr>
        <w:rPr>
          <w:rFonts w:ascii="Times New Roman" w:hAnsi="Times New Roman"/>
        </w:rPr>
      </w:pPr>
      <w:r>
        <w:rPr>
          <w:rFonts w:ascii="Times New Roman" w:hAnsi="Times New Roman" w:cs="Angsana New"/>
          <w:cs/>
        </w:rPr>
        <w:br w:type="page"/>
      </w:r>
    </w:p>
    <w:p w:rsidR="00957877" w:rsidRDefault="00957877">
      <w:pPr>
        <w:rPr>
          <w:rFonts w:ascii="Times New Roman" w:hAnsi="Times New Roman"/>
        </w:rPr>
      </w:pPr>
    </w:p>
    <w:p w:rsidR="001E6501" w:rsidRDefault="001E6501" w:rsidP="00DB3F7B">
      <w:pPr>
        <w:pStyle w:val="Heading1"/>
        <w:numPr>
          <w:ilvl w:val="0"/>
          <w:numId w:val="3"/>
        </w:numPr>
      </w:pPr>
      <w:bookmarkStart w:id="13" w:name="_Toc75168192"/>
      <w:bookmarkStart w:id="14" w:name="_Toc75168400"/>
      <w:bookmarkStart w:id="15" w:name="_Toc75168529"/>
      <w:bookmarkStart w:id="16" w:name="_Toc75168672"/>
      <w:bookmarkStart w:id="17" w:name="_Toc75168711"/>
      <w:bookmarkStart w:id="18" w:name="_Toc99413212"/>
      <w:bookmarkStart w:id="19" w:name="_Toc432516882"/>
      <w:r w:rsidRPr="00DA4074">
        <w:t>Business Requirement</w:t>
      </w:r>
      <w:bookmarkEnd w:id="13"/>
      <w:bookmarkEnd w:id="14"/>
      <w:bookmarkEnd w:id="15"/>
      <w:bookmarkEnd w:id="16"/>
      <w:bookmarkEnd w:id="17"/>
      <w:r w:rsidRPr="00DA4074">
        <w:t>s</w:t>
      </w:r>
      <w:bookmarkEnd w:id="18"/>
      <w:bookmarkEnd w:id="19"/>
    </w:p>
    <w:tbl>
      <w:tblPr>
        <w:tblW w:w="9295" w:type="dxa"/>
        <w:tblInd w:w="64" w:type="dxa"/>
        <w:tblLayout w:type="fixed"/>
        <w:tblLook w:val="0000" w:firstRow="0" w:lastRow="0" w:firstColumn="0" w:lastColumn="0" w:noHBand="0" w:noVBand="0"/>
      </w:tblPr>
      <w:tblGrid>
        <w:gridCol w:w="854"/>
        <w:gridCol w:w="450"/>
        <w:gridCol w:w="4396"/>
        <w:gridCol w:w="1028"/>
        <w:gridCol w:w="711"/>
        <w:gridCol w:w="1856"/>
      </w:tblGrid>
      <w:tr w:rsidR="00F50B5F" w:rsidTr="00C44339">
        <w:trPr>
          <w:trHeight w:val="199"/>
        </w:trPr>
        <w:tc>
          <w:tcPr>
            <w:tcW w:w="130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F50B5F" w:rsidRDefault="000E3043" w:rsidP="008D57A3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cs/>
              </w:rPr>
              <w:br w:type="page"/>
            </w:r>
            <w:r w:rsidR="00F50B5F">
              <w:rPr>
                <w:b/>
                <w:bCs/>
                <w:color w:val="000000"/>
              </w:rPr>
              <w:t>Req</w:t>
            </w:r>
            <w:r w:rsidR="00F50B5F">
              <w:rPr>
                <w:b/>
                <w:bCs/>
                <w:color w:val="000000"/>
                <w:cs/>
              </w:rPr>
              <w:t xml:space="preserve">. </w:t>
            </w:r>
            <w:r w:rsidR="00F50B5F">
              <w:rPr>
                <w:b/>
                <w:bCs/>
                <w:color w:val="000000"/>
              </w:rPr>
              <w:t xml:space="preserve">ID </w:t>
            </w:r>
          </w:p>
        </w:tc>
        <w:tc>
          <w:tcPr>
            <w:tcW w:w="43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F50B5F" w:rsidRDefault="00F50B5F" w:rsidP="008D57A3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Requirement Description</w:t>
            </w:r>
          </w:p>
        </w:tc>
        <w:tc>
          <w:tcPr>
            <w:tcW w:w="10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F50B5F" w:rsidRDefault="00F50B5F" w:rsidP="008D57A3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Priority</w:t>
            </w:r>
          </w:p>
        </w:tc>
        <w:tc>
          <w:tcPr>
            <w:tcW w:w="7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F50B5F" w:rsidRDefault="00F50B5F" w:rsidP="008D57A3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Rel</w:t>
            </w:r>
            <w:r>
              <w:rPr>
                <w:b/>
                <w:bCs/>
                <w:color w:val="000000"/>
                <w:cs/>
              </w:rPr>
              <w:t>.</w:t>
            </w:r>
          </w:p>
          <w:p w:rsidR="00F50B5F" w:rsidRDefault="00F50B5F" w:rsidP="008D57A3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Num</w:t>
            </w:r>
          </w:p>
        </w:tc>
        <w:tc>
          <w:tcPr>
            <w:tcW w:w="18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F50B5F" w:rsidRDefault="00F50B5F" w:rsidP="008D57A3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Notes</w:t>
            </w:r>
            <w:r>
              <w:rPr>
                <w:b/>
                <w:bCs/>
                <w:color w:val="000000"/>
                <w:cs/>
              </w:rPr>
              <w:t>/</w:t>
            </w:r>
            <w:r>
              <w:rPr>
                <w:b/>
                <w:bCs/>
                <w:color w:val="000000"/>
              </w:rPr>
              <w:t>Issues</w:t>
            </w:r>
          </w:p>
        </w:tc>
      </w:tr>
      <w:tr w:rsidR="00F50B5F" w:rsidRPr="00EC382B" w:rsidTr="00C44339">
        <w:trPr>
          <w:trHeight w:val="170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F50B5F" w:rsidRPr="00EC382B" w:rsidRDefault="00677803" w:rsidP="00FA0007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6.</w:t>
            </w:r>
            <w:r w:rsidR="00FA0007">
              <w:rPr>
                <w:b/>
                <w:bCs/>
                <w:color w:val="000000"/>
              </w:rPr>
              <w:t>2</w:t>
            </w:r>
          </w:p>
        </w:tc>
        <w:tc>
          <w:tcPr>
            <w:tcW w:w="484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5659C9" w:rsidRPr="00957877" w:rsidRDefault="00FA0007" w:rsidP="00481D50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cs/>
              </w:rPr>
            </w:pPr>
            <w:r w:rsidRPr="00FA0007">
              <w:rPr>
                <w:b/>
                <w:bCs/>
                <w:color w:val="000000"/>
                <w:cs/>
              </w:rPr>
              <w:t xml:space="preserve">จัดเตรียม </w:t>
            </w:r>
            <w:r w:rsidRPr="00FA0007">
              <w:rPr>
                <w:b/>
                <w:bCs/>
                <w:color w:val="000000"/>
              </w:rPr>
              <w:t xml:space="preserve">compose confirm e-mail </w:t>
            </w:r>
            <w:r w:rsidRPr="00FA0007">
              <w:rPr>
                <w:b/>
                <w:bCs/>
                <w:color w:val="000000"/>
                <w:cs/>
              </w:rPr>
              <w:t xml:space="preserve">ให้อัตโนมัติโดยดึง </w:t>
            </w:r>
            <w:r w:rsidRPr="00FA0007">
              <w:rPr>
                <w:b/>
                <w:bCs/>
                <w:color w:val="000000"/>
              </w:rPr>
              <w:t xml:space="preserve">e-mail </w:t>
            </w:r>
            <w:r w:rsidRPr="00FA0007">
              <w:rPr>
                <w:b/>
                <w:bCs/>
                <w:color w:val="000000"/>
                <w:cs/>
              </w:rPr>
              <w:t xml:space="preserve">จาก </w:t>
            </w:r>
            <w:r w:rsidRPr="00FA0007">
              <w:rPr>
                <w:b/>
                <w:bCs/>
                <w:color w:val="000000"/>
              </w:rPr>
              <w:t xml:space="preserve">Primary Contact </w:t>
            </w:r>
            <w:r w:rsidRPr="00FA0007">
              <w:rPr>
                <w:b/>
                <w:bCs/>
                <w:color w:val="000000"/>
                <w:cs/>
              </w:rPr>
              <w:t xml:space="preserve">และสามารถ </w:t>
            </w:r>
            <w:r w:rsidRPr="00FA0007">
              <w:rPr>
                <w:b/>
                <w:bCs/>
                <w:color w:val="000000"/>
              </w:rPr>
              <w:t xml:space="preserve">Edit e-mail </w:t>
            </w:r>
            <w:r w:rsidRPr="00FA0007">
              <w:rPr>
                <w:b/>
                <w:bCs/>
                <w:color w:val="000000"/>
                <w:cs/>
              </w:rPr>
              <w:t xml:space="preserve">และเพิ่ม </w:t>
            </w:r>
            <w:r w:rsidRPr="00FA0007">
              <w:rPr>
                <w:b/>
                <w:bCs/>
                <w:color w:val="000000"/>
              </w:rPr>
              <w:t xml:space="preserve">e-mail </w:t>
            </w:r>
            <w:r w:rsidRPr="00FA0007">
              <w:rPr>
                <w:b/>
                <w:bCs/>
                <w:color w:val="000000"/>
                <w:cs/>
              </w:rPr>
              <w:t xml:space="preserve">ได้ (กรณี </w:t>
            </w:r>
            <w:r w:rsidRPr="00FA0007">
              <w:rPr>
                <w:b/>
                <w:bCs/>
                <w:color w:val="000000"/>
              </w:rPr>
              <w:t xml:space="preserve">CC </w:t>
            </w:r>
            <w:r w:rsidRPr="00FA0007">
              <w:rPr>
                <w:b/>
                <w:bCs/>
                <w:color w:val="000000"/>
                <w:cs/>
              </w:rPr>
              <w:t xml:space="preserve">หรือ </w:t>
            </w:r>
            <w:r w:rsidRPr="00FA0007">
              <w:rPr>
                <w:b/>
                <w:bCs/>
                <w:color w:val="000000"/>
              </w:rPr>
              <w:t xml:space="preserve">BCC) </w:t>
            </w:r>
            <w:r w:rsidRPr="00FA0007">
              <w:rPr>
                <w:b/>
                <w:bCs/>
                <w:color w:val="000000"/>
                <w:cs/>
              </w:rPr>
              <w:t xml:space="preserve">และให้ระบบ </w:t>
            </w:r>
            <w:r w:rsidRPr="00FA0007">
              <w:rPr>
                <w:b/>
                <w:bCs/>
                <w:color w:val="000000"/>
              </w:rPr>
              <w:t xml:space="preserve">Default Sender </w:t>
            </w:r>
            <w:r w:rsidRPr="00FA0007">
              <w:rPr>
                <w:b/>
                <w:bCs/>
                <w:color w:val="000000"/>
                <w:cs/>
              </w:rPr>
              <w:t xml:space="preserve">ตาม </w:t>
            </w:r>
            <w:r w:rsidRPr="00FA0007">
              <w:rPr>
                <w:b/>
                <w:bCs/>
                <w:color w:val="000000"/>
              </w:rPr>
              <w:t xml:space="preserve">Account Category </w:t>
            </w:r>
            <w:r w:rsidRPr="00FA0007">
              <w:rPr>
                <w:b/>
                <w:bCs/>
                <w:color w:val="000000"/>
                <w:cs/>
              </w:rPr>
              <w:t xml:space="preserve">และ </w:t>
            </w:r>
            <w:r w:rsidRPr="00FA0007">
              <w:rPr>
                <w:b/>
                <w:bCs/>
                <w:color w:val="000000"/>
              </w:rPr>
              <w:t xml:space="preserve">Mobile Segment </w:t>
            </w:r>
            <w:r w:rsidRPr="00FA0007">
              <w:rPr>
                <w:b/>
                <w:bCs/>
                <w:color w:val="000000"/>
                <w:cs/>
              </w:rPr>
              <w:t xml:space="preserve">แต่สามารถเลือก </w:t>
            </w:r>
            <w:r w:rsidRPr="00FA0007">
              <w:rPr>
                <w:b/>
                <w:bCs/>
                <w:color w:val="000000"/>
              </w:rPr>
              <w:t xml:space="preserve">Sender </w:t>
            </w:r>
            <w:r w:rsidRPr="00FA0007">
              <w:rPr>
                <w:b/>
                <w:bCs/>
                <w:color w:val="000000"/>
                <w:cs/>
              </w:rPr>
              <w:t>ที่มีการจัดเก็บในระบบได้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F50B5F" w:rsidRPr="00EC382B" w:rsidRDefault="00F50B5F" w:rsidP="008D57A3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F50B5F" w:rsidRPr="00EC382B" w:rsidRDefault="00F50B5F" w:rsidP="008D57A3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F50B5F" w:rsidRPr="00EC382B" w:rsidRDefault="00F50B5F" w:rsidP="008D57A3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</w:p>
        </w:tc>
      </w:tr>
      <w:tr w:rsidR="0007435C" w:rsidRPr="00963C46" w:rsidTr="00C44339">
        <w:trPr>
          <w:trHeight w:val="255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435C" w:rsidRPr="00963C46" w:rsidRDefault="0067780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</w:t>
            </w:r>
            <w:r w:rsidR="00FA0007">
              <w:rPr>
                <w:color w:val="000000"/>
              </w:rPr>
              <w:t>2</w:t>
            </w:r>
            <w:r w:rsidR="00B341B9">
              <w:rPr>
                <w:color w:val="000000"/>
                <w:cs/>
              </w:rPr>
              <w:t>.</w:t>
            </w:r>
            <w:r w:rsidR="00B341B9">
              <w:rPr>
                <w:color w:val="000000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435C" w:rsidRPr="00512B68" w:rsidRDefault="0007435C" w:rsidP="00B934CD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435C" w:rsidRPr="00FA0007" w:rsidRDefault="00FA0007" w:rsidP="0067780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ระบบสามารถเตรียมรายละเอียด </w:t>
            </w:r>
            <w:r>
              <w:t xml:space="preserve">IR package </w:t>
            </w:r>
            <w:r>
              <w:rPr>
                <w:rFonts w:hint="cs"/>
                <w:cs/>
              </w:rPr>
              <w:t xml:space="preserve">เพื่อส่ง </w:t>
            </w:r>
            <w:r>
              <w:t xml:space="preserve">Email </w:t>
            </w:r>
            <w:r>
              <w:rPr>
                <w:rFonts w:hint="cs"/>
                <w:cs/>
              </w:rPr>
              <w:t>ให้ลูกค้าได้โดยอัตโนมัติ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435C" w:rsidRDefault="0007435C" w:rsidP="00B934CD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435C" w:rsidRDefault="0007435C" w:rsidP="008D57A3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435C" w:rsidRPr="00963C46" w:rsidRDefault="0007435C" w:rsidP="00D66018">
            <w:pPr>
              <w:autoSpaceDE w:val="0"/>
              <w:autoSpaceDN w:val="0"/>
              <w:adjustRightInd w:val="0"/>
              <w:rPr>
                <w:color w:val="FF0000"/>
                <w:cs/>
              </w:rPr>
            </w:pPr>
          </w:p>
        </w:tc>
      </w:tr>
      <w:tr w:rsidR="00FA0007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0007" w:rsidRPr="00963C46" w:rsidRDefault="00FA0007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2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0007" w:rsidRPr="00512B68" w:rsidRDefault="00FA0007" w:rsidP="00D66018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0007" w:rsidRPr="00073953" w:rsidRDefault="00C44339" w:rsidP="00073953">
            <w:pPr>
              <w:rPr>
                <w:cs/>
              </w:rPr>
            </w:pPr>
            <w:r>
              <w:rPr>
                <w:rFonts w:hint="cs"/>
                <w:cs/>
              </w:rPr>
              <w:t>สามารถใส่รูป</w:t>
            </w:r>
            <w:r w:rsidR="00073953">
              <w:rPr>
                <w:rFonts w:hint="cs"/>
                <w:cs/>
              </w:rPr>
              <w:t xml:space="preserve">กราฟตามรายละเอียด </w:t>
            </w:r>
            <w:r w:rsidR="00073953">
              <w:t xml:space="preserve">IR package </w:t>
            </w:r>
            <w:r w:rsidR="00073953">
              <w:rPr>
                <w:rFonts w:hint="cs"/>
                <w:cs/>
              </w:rPr>
              <w:t xml:space="preserve">ที่ลูกค้าสนใจในเนื้อหา </w:t>
            </w:r>
            <w:r w:rsidR="00073953">
              <w:t>Email</w:t>
            </w:r>
            <w:r w:rsidR="00073953">
              <w:rPr>
                <w:rFonts w:hint="cs"/>
                <w:cs/>
              </w:rPr>
              <w:t>ได้อย่างถูกต้อง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0007" w:rsidRDefault="00FA0007" w:rsidP="00D66018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0007" w:rsidRDefault="00FA0007" w:rsidP="00D66018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0007" w:rsidRPr="00963C46" w:rsidRDefault="00FA0007" w:rsidP="00D83F4C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073953" w:rsidRPr="00963C46" w:rsidTr="00C44339">
        <w:trPr>
          <w:trHeight w:val="255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3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073953" w:rsidRDefault="00073953" w:rsidP="00073953">
            <w:r w:rsidRPr="00073953">
              <w:rPr>
                <w:cs/>
              </w:rPr>
              <w:t xml:space="preserve">สามารถใส่ตารางสรุปรายละเอียด </w:t>
            </w:r>
            <w:r w:rsidRPr="00073953">
              <w:t xml:space="preserve">IR package </w:t>
            </w:r>
            <w:r w:rsidRPr="00073953">
              <w:rPr>
                <w:cs/>
              </w:rPr>
              <w:t xml:space="preserve">ที่ลูกค้าสนใจในเนื้อหา </w:t>
            </w:r>
            <w:r w:rsidRPr="00073953">
              <w:t>Email</w:t>
            </w:r>
            <w:r w:rsidRPr="00073953">
              <w:rPr>
                <w:cs/>
              </w:rPr>
              <w:t>ได้อย่างถูกต้อง</w:t>
            </w:r>
          </w:p>
          <w:p w:rsidR="00073953" w:rsidRPr="00073953" w:rsidRDefault="00073953" w:rsidP="00FC2087">
            <w:pPr>
              <w:pStyle w:val="ListParagraph"/>
              <w:numPr>
                <w:ilvl w:val="0"/>
                <w:numId w:val="5"/>
              </w:numPr>
              <w:rPr>
                <w:rFonts w:cs="Tahoma"/>
                <w:szCs w:val="20"/>
              </w:rPr>
            </w:pPr>
            <w:r w:rsidRPr="00073953">
              <w:rPr>
                <w:rFonts w:cs="Tahoma"/>
                <w:szCs w:val="20"/>
              </w:rPr>
              <w:t>Package Name</w:t>
            </w:r>
          </w:p>
          <w:p w:rsidR="00073953" w:rsidRPr="00073953" w:rsidRDefault="00073953" w:rsidP="00FC2087">
            <w:pPr>
              <w:pStyle w:val="ListParagraph"/>
              <w:numPr>
                <w:ilvl w:val="0"/>
                <w:numId w:val="5"/>
              </w:numPr>
              <w:rPr>
                <w:rFonts w:cs="Tahoma"/>
                <w:szCs w:val="20"/>
              </w:rPr>
            </w:pPr>
            <w:r w:rsidRPr="00073953">
              <w:rPr>
                <w:rFonts w:cs="Tahoma"/>
                <w:szCs w:val="20"/>
              </w:rPr>
              <w:t>Country</w:t>
            </w:r>
          </w:p>
          <w:p w:rsidR="00073953" w:rsidRPr="00073953" w:rsidRDefault="00073953" w:rsidP="00FC2087">
            <w:pPr>
              <w:pStyle w:val="ListParagraph"/>
              <w:numPr>
                <w:ilvl w:val="0"/>
                <w:numId w:val="5"/>
              </w:numPr>
              <w:rPr>
                <w:rFonts w:cs="Tahoma"/>
                <w:szCs w:val="20"/>
              </w:rPr>
            </w:pPr>
            <w:r w:rsidRPr="00073953">
              <w:rPr>
                <w:rFonts w:cs="Tahoma"/>
                <w:szCs w:val="20"/>
              </w:rPr>
              <w:t>Operator</w:t>
            </w:r>
          </w:p>
          <w:p w:rsidR="00073953" w:rsidRPr="00073953" w:rsidRDefault="00073953" w:rsidP="00FC2087">
            <w:pPr>
              <w:pStyle w:val="ListParagraph"/>
              <w:numPr>
                <w:ilvl w:val="0"/>
                <w:numId w:val="5"/>
              </w:numPr>
              <w:rPr>
                <w:rFonts w:cs="Tahoma"/>
                <w:szCs w:val="20"/>
              </w:rPr>
            </w:pPr>
            <w:r w:rsidRPr="00073953">
              <w:rPr>
                <w:rFonts w:cs="Tahoma"/>
                <w:szCs w:val="20"/>
              </w:rPr>
              <w:t>Amount</w:t>
            </w:r>
          </w:p>
          <w:p w:rsidR="00073953" w:rsidRDefault="00073953" w:rsidP="00FC2087">
            <w:pPr>
              <w:pStyle w:val="ListParagraph"/>
              <w:numPr>
                <w:ilvl w:val="0"/>
                <w:numId w:val="5"/>
              </w:numPr>
              <w:rPr>
                <w:rFonts w:cs="Tahoma"/>
                <w:szCs w:val="20"/>
              </w:rPr>
            </w:pPr>
            <w:r w:rsidRPr="00073953">
              <w:rPr>
                <w:rFonts w:cs="Tahoma"/>
                <w:szCs w:val="20"/>
                <w:cs/>
              </w:rPr>
              <w:t xml:space="preserve">จำนวน </w:t>
            </w:r>
            <w:r w:rsidRPr="00073953">
              <w:rPr>
                <w:rFonts w:cs="Tahoma"/>
                <w:szCs w:val="20"/>
              </w:rPr>
              <w:t>Data Usage</w:t>
            </w:r>
          </w:p>
          <w:p w:rsidR="00073953" w:rsidRDefault="00073953" w:rsidP="00FC2087">
            <w:pPr>
              <w:pStyle w:val="ListParagraph"/>
              <w:numPr>
                <w:ilvl w:val="0"/>
                <w:numId w:val="5"/>
              </w:numPr>
              <w:rPr>
                <w:rFonts w:cs="Tahoma"/>
                <w:szCs w:val="20"/>
              </w:rPr>
            </w:pPr>
            <w:r>
              <w:rPr>
                <w:rFonts w:cs="Tahoma" w:hint="cs"/>
                <w:szCs w:val="20"/>
                <w:cs/>
              </w:rPr>
              <w:t>จำนวนวัน</w:t>
            </w:r>
          </w:p>
          <w:p w:rsidR="00073953" w:rsidRDefault="00073953" w:rsidP="00FC2087">
            <w:pPr>
              <w:pStyle w:val="ListParagraph"/>
              <w:numPr>
                <w:ilvl w:val="0"/>
                <w:numId w:val="5"/>
              </w:num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Start Date </w:t>
            </w:r>
          </w:p>
          <w:p w:rsidR="00073953" w:rsidRDefault="00073953" w:rsidP="00FC2087">
            <w:pPr>
              <w:pStyle w:val="ListParagraph"/>
              <w:numPr>
                <w:ilvl w:val="0"/>
                <w:numId w:val="5"/>
              </w:num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End Date</w:t>
            </w:r>
          </w:p>
          <w:p w:rsidR="00073953" w:rsidRPr="00073953" w:rsidRDefault="00073953" w:rsidP="00FC2087">
            <w:pPr>
              <w:pStyle w:val="ListParagraph"/>
              <w:numPr>
                <w:ilvl w:val="0"/>
                <w:numId w:val="5"/>
              </w:num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MultiSim Info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  <w:cs/>
              </w:rPr>
            </w:pPr>
          </w:p>
        </w:tc>
      </w:tr>
      <w:tr w:rsidR="00073953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4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สามารถดึงข้อมูล </w:t>
            </w:r>
            <w:r>
              <w:t xml:space="preserve">Email address </w:t>
            </w:r>
            <w:r>
              <w:rPr>
                <w:rFonts w:hint="cs"/>
                <w:cs/>
              </w:rPr>
              <w:t xml:space="preserve">จาก </w:t>
            </w:r>
            <w:r>
              <w:t xml:space="preserve">Primary contact </w:t>
            </w:r>
            <w:r>
              <w:rPr>
                <w:rFonts w:hint="cs"/>
                <w:cs/>
              </w:rPr>
              <w:t>มาแสดงได้อย่างถูกต้อง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073953" w:rsidRPr="00963C46" w:rsidTr="00C44339">
        <w:trPr>
          <w:trHeight w:val="255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5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07435C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สามารถระบุ </w:t>
            </w:r>
            <w:r>
              <w:t xml:space="preserve">Sender </w:t>
            </w:r>
            <w:r>
              <w:rPr>
                <w:rFonts w:hint="cs"/>
                <w:cs/>
              </w:rPr>
              <w:t xml:space="preserve">ตาม </w:t>
            </w:r>
            <w:r>
              <w:t xml:space="preserve">Account Category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Mobile Segment </w:t>
            </w:r>
            <w:r>
              <w:rPr>
                <w:rFonts w:hint="cs"/>
                <w:cs/>
              </w:rPr>
              <w:t>ได้อย่างถูกต้อง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  <w:cs/>
              </w:rPr>
            </w:pPr>
          </w:p>
        </w:tc>
      </w:tr>
      <w:tr w:rsidR="00073953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6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สามารถเลือก </w:t>
            </w:r>
            <w:r>
              <w:t xml:space="preserve">Sender </w:t>
            </w:r>
            <w:r>
              <w:rPr>
                <w:rFonts w:hint="cs"/>
                <w:cs/>
              </w:rPr>
              <w:t>จากรายการที่มีในระบบได้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073953" w:rsidRPr="00963C46" w:rsidTr="00C44339">
        <w:trPr>
          <w:trHeight w:val="255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7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073953" w:rsidP="00C62B77">
            <w:r>
              <w:rPr>
                <w:rFonts w:hint="cs"/>
                <w:cs/>
              </w:rPr>
              <w:t xml:space="preserve">สามารถเลือกเปลี่ยนภาษาของเนื้อหา </w:t>
            </w:r>
            <w:r>
              <w:t xml:space="preserve">Email </w:t>
            </w:r>
            <w:r>
              <w:rPr>
                <w:rFonts w:hint="cs"/>
                <w:cs/>
              </w:rPr>
              <w:t>ที่จัดเตรียมไว้ได้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  <w:cs/>
              </w:rPr>
            </w:pPr>
          </w:p>
        </w:tc>
      </w:tr>
      <w:tr w:rsidR="00073953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8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สามารถเพิ่ม</w:t>
            </w:r>
            <w:r>
              <w:t>/</w:t>
            </w:r>
            <w:r>
              <w:rPr>
                <w:rFonts w:hint="cs"/>
                <w:cs/>
              </w:rPr>
              <w:t xml:space="preserve">แก้ไข </w:t>
            </w:r>
            <w:r>
              <w:t xml:space="preserve">Email Template </w:t>
            </w:r>
            <w:r>
              <w:rPr>
                <w:rFonts w:hint="cs"/>
                <w:cs/>
              </w:rPr>
              <w:t>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073953" w:rsidRPr="00963C46" w:rsidTr="00C44339">
        <w:trPr>
          <w:trHeight w:val="255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9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สามารถแก้ไขเนื้อหา </w:t>
            </w:r>
            <w:r>
              <w:t xml:space="preserve">Email </w:t>
            </w:r>
            <w:r>
              <w:rPr>
                <w:rFonts w:hint="cs"/>
                <w:cs/>
              </w:rPr>
              <w:t>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  <w:cs/>
              </w:rPr>
            </w:pPr>
          </w:p>
        </w:tc>
      </w:tr>
      <w:tr w:rsidR="00073953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10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สามารถแก้ไข </w:t>
            </w:r>
            <w:r>
              <w:t xml:space="preserve">subject </w:t>
            </w:r>
            <w:r>
              <w:rPr>
                <w:rFonts w:hint="cs"/>
                <w:cs/>
              </w:rPr>
              <w:t xml:space="preserve">ของ </w:t>
            </w:r>
            <w:r>
              <w:t xml:space="preserve">Email </w:t>
            </w:r>
            <w:r>
              <w:rPr>
                <w:rFonts w:hint="cs"/>
                <w:cs/>
              </w:rPr>
              <w:t>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073953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11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สามารถปรับเปลี่ยน</w:t>
            </w:r>
            <w:r>
              <w:t>/</w:t>
            </w:r>
            <w:r>
              <w:rPr>
                <w:rFonts w:hint="cs"/>
                <w:cs/>
              </w:rPr>
              <w:t xml:space="preserve">เพิ่มเติม </w:t>
            </w:r>
            <w:r>
              <w:t xml:space="preserve">Email Address </w:t>
            </w:r>
            <w:r>
              <w:rPr>
                <w:rFonts w:hint="cs"/>
                <w:cs/>
              </w:rPr>
              <w:t>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073953" w:rsidRPr="00963C46" w:rsidTr="00C44339">
        <w:trPr>
          <w:trHeight w:val="255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12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สามารถแนบรูปไปกับ </w:t>
            </w:r>
            <w:r>
              <w:t xml:space="preserve">Email </w:t>
            </w:r>
            <w:r>
              <w:rPr>
                <w:rFonts w:hint="cs"/>
                <w:cs/>
              </w:rPr>
              <w:t>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  <w:cs/>
              </w:rPr>
            </w:pPr>
          </w:p>
        </w:tc>
      </w:tr>
      <w:tr w:rsidR="00073953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13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สามารถแนบเอกสารไปกับ </w:t>
            </w:r>
            <w:r>
              <w:t xml:space="preserve">Email </w:t>
            </w:r>
            <w:r>
              <w:rPr>
                <w:rFonts w:hint="cs"/>
                <w:cs/>
              </w:rPr>
              <w:t>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073953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14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677803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>สามารถปรับเปลี่ยนตัวอักษร (ขนาด,สี,ตัวหนา,ตัวเอียง,ขีดเส้นใต้) 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073953" w:rsidRPr="00963C46" w:rsidTr="00C44339">
        <w:trPr>
          <w:trHeight w:val="255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15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C44339" w:rsidRDefault="00073953" w:rsidP="00C62B7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สามารถจัดเก็บรายละเอียด </w:t>
            </w:r>
            <w:r>
              <w:t xml:space="preserve">IR package </w:t>
            </w:r>
            <w:r>
              <w:rPr>
                <w:rFonts w:hint="cs"/>
                <w:cs/>
              </w:rPr>
              <w:t>เพื่อ</w:t>
            </w:r>
            <w:r>
              <w:t xml:space="preserve"> resend Email </w:t>
            </w:r>
            <w:r>
              <w:rPr>
                <w:rFonts w:hint="cs"/>
                <w:cs/>
              </w:rPr>
              <w:t>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  <w:cs/>
              </w:rPr>
            </w:pPr>
          </w:p>
        </w:tc>
      </w:tr>
      <w:tr w:rsidR="00073953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1</w:t>
            </w:r>
            <w:r w:rsidR="00A57958">
              <w:rPr>
                <w:color w:val="000000"/>
              </w:rPr>
              <w:t>6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2B77" w:rsidRPr="00C62B77" w:rsidRDefault="00C62B77" w:rsidP="00FA000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สามารถสร้าง </w:t>
            </w:r>
            <w:r>
              <w:t xml:space="preserve">Siebel activity </w:t>
            </w:r>
            <w:r>
              <w:rPr>
                <w:rFonts w:hint="cs"/>
                <w:cs/>
              </w:rPr>
              <w:t xml:space="preserve">ให้โดยอัตโนมัติ เมื่อมีการส่ง </w:t>
            </w:r>
            <w:r>
              <w:t xml:space="preserve">Email </w:t>
            </w:r>
            <w:r>
              <w:rPr>
                <w:rFonts w:hint="cs"/>
                <w:cs/>
              </w:rPr>
              <w:t>ออกจากระบบได้สำเร็จ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073953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  <w:r>
              <w:rPr>
                <w:color w:val="000000"/>
                <w:cs/>
              </w:rPr>
              <w:t>.</w:t>
            </w:r>
            <w:r>
              <w:rPr>
                <w:color w:val="000000"/>
              </w:rPr>
              <w:t>1</w:t>
            </w:r>
            <w:r w:rsidR="00A57958">
              <w:rPr>
                <w:color w:val="000000"/>
              </w:rPr>
              <w:t>7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512B68" w:rsidRDefault="00073953" w:rsidP="00FA0007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FA0007" w:rsidRDefault="00C62B77" w:rsidP="00FA0007">
            <w:r>
              <w:rPr>
                <w:rFonts w:hint="cs"/>
                <w:cs/>
              </w:rPr>
              <w:t xml:space="preserve">เนื้อหาส่วน </w:t>
            </w:r>
            <w:r>
              <w:t xml:space="preserve">Email Message Template </w:t>
            </w:r>
            <w:r>
              <w:rPr>
                <w:rFonts w:hint="cs"/>
                <w:cs/>
              </w:rPr>
              <w:t xml:space="preserve">สามารถ </w:t>
            </w:r>
            <w:r>
              <w:t xml:space="preserve">config </w:t>
            </w:r>
            <w:r>
              <w:rPr>
                <w:rFonts w:hint="cs"/>
                <w:cs/>
              </w:rPr>
              <w:t xml:space="preserve">ได้ที่ </w:t>
            </w:r>
            <w:r>
              <w:t>sscrn back office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Default="00073953" w:rsidP="00FA0007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953" w:rsidRPr="00963C46" w:rsidRDefault="00073953" w:rsidP="00FA0007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  <w:tr w:rsidR="00A57958" w:rsidRPr="00963C46" w:rsidTr="00C44339">
        <w:trPr>
          <w:trHeight w:val="118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7958" w:rsidRPr="00963C46" w:rsidRDefault="00A57958" w:rsidP="00A57958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6.2.18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7958" w:rsidRPr="00512B68" w:rsidRDefault="00A57958" w:rsidP="00B934CD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43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7958" w:rsidRPr="00A57958" w:rsidRDefault="00A57958" w:rsidP="00EF269C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ระบบสามารถส่ง </w:t>
            </w:r>
            <w:r>
              <w:rPr>
                <w:color w:val="000000"/>
              </w:rPr>
              <w:t xml:space="preserve">Email address </w:t>
            </w:r>
            <w:r>
              <w:rPr>
                <w:rFonts w:hint="cs"/>
                <w:color w:val="000000"/>
                <w:cs/>
              </w:rPr>
              <w:t xml:space="preserve">กลับไปบันทึกเป็น </w:t>
            </w:r>
            <w:r>
              <w:rPr>
                <w:color w:val="000000"/>
              </w:rPr>
              <w:t xml:space="preserve">Customer profile </w:t>
            </w:r>
            <w:r>
              <w:rPr>
                <w:rFonts w:hint="cs"/>
                <w:color w:val="000000"/>
                <w:cs/>
              </w:rPr>
              <w:t xml:space="preserve">ที่ระบบ </w:t>
            </w:r>
            <w:r>
              <w:rPr>
                <w:color w:val="000000"/>
              </w:rPr>
              <w:t xml:space="preserve">AIS Back end </w:t>
            </w:r>
            <w:r>
              <w:rPr>
                <w:rFonts w:hint="cs"/>
                <w:color w:val="000000"/>
                <w:cs/>
              </w:rPr>
              <w:t>ได้</w:t>
            </w:r>
          </w:p>
        </w:tc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7958" w:rsidRDefault="00A57958" w:rsidP="008D2E9D">
            <w:pPr>
              <w:autoSpaceDE w:val="0"/>
              <w:autoSpaceDN w:val="0"/>
              <w:adjustRightInd w:val="0"/>
              <w:jc w:val="center"/>
            </w:pPr>
            <w:r w:rsidRPr="00963C46">
              <w:rPr>
                <w:color w:val="000000"/>
              </w:rPr>
              <w:t>Required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7958" w:rsidRDefault="00A57958" w:rsidP="008D2E9D">
            <w:pPr>
              <w:jc w:val="center"/>
            </w:pPr>
            <w:r>
              <w:t>1</w:t>
            </w:r>
          </w:p>
        </w:tc>
        <w:tc>
          <w:tcPr>
            <w:tcW w:w="18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7958" w:rsidRPr="00963C46" w:rsidRDefault="00A57958" w:rsidP="00D83F4C">
            <w:pPr>
              <w:autoSpaceDE w:val="0"/>
              <w:autoSpaceDN w:val="0"/>
              <w:adjustRightInd w:val="0"/>
              <w:rPr>
                <w:color w:val="FF0000"/>
              </w:rPr>
            </w:pPr>
          </w:p>
        </w:tc>
      </w:tr>
    </w:tbl>
    <w:p w:rsidR="005E1309" w:rsidRDefault="005E1309" w:rsidP="005E1309"/>
    <w:p w:rsidR="00A26903" w:rsidRDefault="00A26903">
      <w:pPr>
        <w:rPr>
          <w:color w:val="FF0000"/>
          <w:cs/>
        </w:rPr>
      </w:pPr>
      <w:r>
        <w:rPr>
          <w:color w:val="FF0000"/>
          <w:cs/>
        </w:rPr>
        <w:br w:type="page"/>
      </w:r>
    </w:p>
    <w:p w:rsidR="003F3D68" w:rsidRDefault="003F3D68" w:rsidP="00910074"/>
    <w:p w:rsidR="00A34682" w:rsidRDefault="00A34682" w:rsidP="00A34682">
      <w:pPr>
        <w:rPr>
          <w:b/>
          <w:bCs/>
          <w:sz w:val="24"/>
          <w:szCs w:val="24"/>
        </w:rPr>
      </w:pPr>
      <w:r w:rsidRPr="005D6186">
        <w:rPr>
          <w:b/>
          <w:bCs/>
          <w:sz w:val="24"/>
          <w:szCs w:val="24"/>
        </w:rPr>
        <w:t>Back</w:t>
      </w:r>
      <w:r w:rsidRPr="005D6186">
        <w:rPr>
          <w:b/>
          <w:bCs/>
          <w:sz w:val="24"/>
          <w:szCs w:val="24"/>
          <w:cs/>
        </w:rPr>
        <w:t>-</w:t>
      </w:r>
      <w:r w:rsidRPr="005D6186">
        <w:rPr>
          <w:b/>
          <w:bCs/>
          <w:sz w:val="24"/>
          <w:szCs w:val="24"/>
        </w:rPr>
        <w:t>End Interface</w:t>
      </w:r>
    </w:p>
    <w:p w:rsidR="00B341B9" w:rsidRDefault="00B341B9" w:rsidP="00A34682">
      <w:pPr>
        <w:rPr>
          <w:b/>
          <w:bCs/>
          <w:sz w:val="24"/>
          <w:szCs w:val="24"/>
        </w:rPr>
      </w:pPr>
    </w:p>
    <w:tbl>
      <w:tblPr>
        <w:tblW w:w="9328" w:type="dxa"/>
        <w:tblInd w:w="74" w:type="dxa"/>
        <w:tblLayout w:type="fixed"/>
        <w:tblLook w:val="0000" w:firstRow="0" w:lastRow="0" w:firstColumn="0" w:lastColumn="0" w:noHBand="0" w:noVBand="0"/>
      </w:tblPr>
      <w:tblGrid>
        <w:gridCol w:w="629"/>
        <w:gridCol w:w="984"/>
        <w:gridCol w:w="1701"/>
        <w:gridCol w:w="1701"/>
        <w:gridCol w:w="1451"/>
        <w:gridCol w:w="2862"/>
      </w:tblGrid>
      <w:tr w:rsidR="00184D2D" w:rsidTr="00184D2D">
        <w:trPr>
          <w:trHeight w:val="158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184D2D" w:rsidRDefault="00184D2D" w:rsidP="00184D2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cs/>
              </w:rPr>
              <w:br w:type="page"/>
            </w:r>
            <w:r>
              <w:rPr>
                <w:b/>
                <w:bCs/>
                <w:color w:val="000000"/>
              </w:rPr>
              <w:t xml:space="preserve">ID </w:t>
            </w:r>
          </w:p>
        </w:tc>
        <w:tc>
          <w:tcPr>
            <w:tcW w:w="9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184D2D" w:rsidRDefault="00184D2D" w:rsidP="00184D2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System Name 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184D2D" w:rsidRDefault="00184D2D" w:rsidP="00184D2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Backend Interface 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184D2D" w:rsidRDefault="00184D2D" w:rsidP="00184D2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Field Mapping</w:t>
            </w:r>
          </w:p>
        </w:tc>
        <w:tc>
          <w:tcPr>
            <w:tcW w:w="1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184D2D" w:rsidRDefault="00184D2D" w:rsidP="00184D2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Input Parameter</w:t>
            </w:r>
          </w:p>
        </w:tc>
        <w:tc>
          <w:tcPr>
            <w:tcW w:w="2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solid" w:color="C0C0C0" w:fill="auto"/>
          </w:tcPr>
          <w:p w:rsidR="00184D2D" w:rsidRDefault="00184D2D" w:rsidP="00184D2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Notes</w:t>
            </w:r>
          </w:p>
        </w:tc>
      </w:tr>
      <w:tr w:rsidR="00C26DA0" w:rsidRPr="00EC382B" w:rsidTr="00184D2D">
        <w:trPr>
          <w:trHeight w:val="43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EC382B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1.0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957877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Plugin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0C5E33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CE5DD2">
              <w:rPr>
                <w:b/>
                <w:bCs/>
                <w:color w:val="000000"/>
                <w:sz w:val="18"/>
                <w:szCs w:val="18"/>
              </w:rPr>
              <w:t>A_GetCCCustInfo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0C5E33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CE5DD2">
              <w:rPr>
                <w:b/>
                <w:bCs/>
                <w:color w:val="000000"/>
                <w:sz w:val="18"/>
                <w:szCs w:val="18"/>
              </w:rPr>
              <w:t>MOBILE_NO_STATUS</w:t>
            </w:r>
          </w:p>
        </w:tc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cs/>
              </w:rPr>
            </w:pPr>
            <w:r w:rsidRPr="00CE5DD2">
              <w:rPr>
                <w:b/>
                <w:bCs/>
                <w:color w:val="000000"/>
                <w:sz w:val="18"/>
                <w:szCs w:val="18"/>
              </w:rPr>
              <w:t>PP_MOBILE_NO</w:t>
            </w:r>
          </w:p>
        </w:tc>
        <w:tc>
          <w:tcPr>
            <w:tcW w:w="2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677803" w:rsidRDefault="0057088C" w:rsidP="00C26DA0">
            <w:pPr>
              <w:autoSpaceDE w:val="0"/>
              <w:autoSpaceDN w:val="0"/>
              <w:adjustRightInd w:val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สำหรับดึงข้อมูลลูกค้า</w:t>
            </w:r>
          </w:p>
        </w:tc>
      </w:tr>
      <w:tr w:rsidR="008D2E9D" w:rsidRPr="00EC382B" w:rsidTr="008D2E9D">
        <w:trPr>
          <w:trHeight w:val="43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8D2E9D" w:rsidRPr="00EC382B" w:rsidRDefault="00C26DA0" w:rsidP="008D2E9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2.0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8D2E9D" w:rsidRPr="00957877" w:rsidRDefault="00C26DA0" w:rsidP="008D2E9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Siebel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8D2E9D" w:rsidRPr="00EC382B" w:rsidRDefault="00C26DA0" w:rsidP="008D2E9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C26DA0">
              <w:rPr>
                <w:b/>
                <w:bCs/>
                <w:color w:val="000000"/>
              </w:rPr>
              <w:t>AIS Contact Social Media WS Update Social Profile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8D2E9D" w:rsidRDefault="00C26DA0" w:rsidP="008D2E9D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 xml:space="preserve">ดูรายละเอียด หัวข้อ </w:t>
            </w:r>
            <w:r>
              <w:rPr>
                <w:b/>
                <w:bCs/>
                <w:color w:val="000000"/>
              </w:rPr>
              <w:t>6. Business Condition</w:t>
            </w:r>
          </w:p>
        </w:tc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8D2E9D" w:rsidRDefault="00C26DA0" w:rsidP="008D2E9D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 xml:space="preserve">ดูรายละเอียด หัวข้อ </w:t>
            </w:r>
            <w:r>
              <w:rPr>
                <w:b/>
                <w:bCs/>
                <w:color w:val="000000"/>
              </w:rPr>
              <w:t>6. Business Condition</w:t>
            </w:r>
          </w:p>
        </w:tc>
        <w:tc>
          <w:tcPr>
            <w:tcW w:w="2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8D2E9D" w:rsidRPr="00677803" w:rsidRDefault="0057088C" w:rsidP="008D2E9D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57088C">
              <w:rPr>
                <w:color w:val="000000"/>
                <w:cs/>
              </w:rPr>
              <w:t xml:space="preserve">เพื่อ </w:t>
            </w:r>
            <w:r w:rsidRPr="0057088C">
              <w:rPr>
                <w:color w:val="000000"/>
              </w:rPr>
              <w:t>update Social email</w:t>
            </w:r>
          </w:p>
        </w:tc>
      </w:tr>
      <w:tr w:rsidR="00C26DA0" w:rsidRPr="00EC382B" w:rsidTr="008D2E9D">
        <w:trPr>
          <w:trHeight w:val="43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EC382B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3.0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Siebel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0C5E33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C26DA0">
              <w:rPr>
                <w:b/>
                <w:bCs/>
                <w:color w:val="000000"/>
              </w:rPr>
              <w:t>AIS Asset Social Media WS Query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 xml:space="preserve">ดูรายละเอียด หัวข้อ </w:t>
            </w:r>
            <w:r>
              <w:rPr>
                <w:b/>
                <w:bCs/>
                <w:color w:val="000000"/>
              </w:rPr>
              <w:t>6. Business Condition</w:t>
            </w:r>
          </w:p>
        </w:tc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 xml:space="preserve">ดูรายละเอียด หัวข้อ </w:t>
            </w:r>
            <w:r>
              <w:rPr>
                <w:b/>
                <w:bCs/>
                <w:color w:val="000000"/>
              </w:rPr>
              <w:t>6. Business Condition</w:t>
            </w:r>
          </w:p>
        </w:tc>
        <w:tc>
          <w:tcPr>
            <w:tcW w:w="2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677803" w:rsidRDefault="0057088C" w:rsidP="0057088C">
            <w:pPr>
              <w:autoSpaceDE w:val="0"/>
              <w:autoSpaceDN w:val="0"/>
              <w:adjustRightInd w:val="0"/>
              <w:rPr>
                <w:color w:val="000000"/>
                <w:cs/>
              </w:rPr>
            </w:pPr>
            <w:r w:rsidRPr="0057088C">
              <w:rPr>
                <w:color w:val="000000"/>
                <w:cs/>
              </w:rPr>
              <w:t xml:space="preserve">เพื่อ </w:t>
            </w:r>
            <w:r>
              <w:rPr>
                <w:color w:val="000000"/>
              </w:rPr>
              <w:t>Query</w:t>
            </w:r>
            <w:r w:rsidRPr="0057088C">
              <w:rPr>
                <w:color w:val="000000"/>
              </w:rPr>
              <w:t xml:space="preserve"> Social email</w:t>
            </w:r>
            <w:r>
              <w:rPr>
                <w:color w:val="000000"/>
              </w:rPr>
              <w:t xml:space="preserve"> , </w:t>
            </w:r>
            <w:r>
              <w:t>Primary contact , Account Category ,</w:t>
            </w:r>
            <w:r>
              <w:rPr>
                <w:rFonts w:hint="cs"/>
                <w:cs/>
              </w:rPr>
              <w:t xml:space="preserve"> </w:t>
            </w:r>
            <w:r>
              <w:t>Mobile Segment</w:t>
            </w:r>
          </w:p>
        </w:tc>
      </w:tr>
      <w:tr w:rsidR="00C26DA0" w:rsidRPr="00EC382B" w:rsidTr="008D2E9D">
        <w:trPr>
          <w:trHeight w:val="43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EC382B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4.0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Siebel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cs/>
              </w:rPr>
            </w:pPr>
            <w:r w:rsidRPr="00243BAC">
              <w:rPr>
                <w:b/>
                <w:bCs/>
                <w:color w:val="000000"/>
              </w:rPr>
              <w:t>CommonCreateServiceRequest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EC382B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243BAC">
              <w:rPr>
                <w:b/>
                <w:bCs/>
                <w:color w:val="000000"/>
              </w:rPr>
              <w:t>ActivityId</w:t>
            </w:r>
          </w:p>
        </w:tc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243BAC" w:rsidRDefault="00C26DA0" w:rsidP="00C26DA0">
            <w:pPr>
              <w:autoSpaceDE w:val="0"/>
              <w:autoSpaceDN w:val="0"/>
              <w:adjustRightInd w:val="0"/>
              <w:rPr>
                <w:b/>
              </w:rPr>
            </w:pPr>
            <w:r w:rsidRPr="00243BAC">
              <w:rPr>
                <w:b/>
              </w:rPr>
              <w:t xml:space="preserve">AccountId , ActivityCategory , </w:t>
            </w:r>
          </w:p>
          <w:p w:rsidR="00C26DA0" w:rsidRPr="00243BAC" w:rsidRDefault="00C26DA0" w:rsidP="00C26DA0">
            <w:pPr>
              <w:autoSpaceDE w:val="0"/>
              <w:autoSpaceDN w:val="0"/>
              <w:adjustRightInd w:val="0"/>
              <w:rPr>
                <w:b/>
              </w:rPr>
            </w:pPr>
            <w:r w:rsidRPr="00243BAC">
              <w:rPr>
                <w:b/>
              </w:rPr>
              <w:t xml:space="preserve">ActivitySubCategory , Type , </w:t>
            </w:r>
          </w:p>
          <w:p w:rsidR="00C26DA0" w:rsidRPr="00243BAC" w:rsidRDefault="00C26DA0" w:rsidP="00C26DA0">
            <w:pPr>
              <w:autoSpaceDE w:val="0"/>
              <w:autoSpaceDN w:val="0"/>
              <w:adjustRightInd w:val="0"/>
              <w:rPr>
                <w:b/>
              </w:rPr>
            </w:pPr>
            <w:r w:rsidRPr="00243BAC">
              <w:rPr>
                <w:b/>
              </w:rPr>
              <w:t>Status , OwnerName ,</w:t>
            </w:r>
          </w:p>
          <w:p w:rsidR="00C26DA0" w:rsidRDefault="00C26DA0" w:rsidP="00C26DA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243BAC">
              <w:rPr>
                <w:b/>
              </w:rPr>
              <w:t>Comment , Reason</w:t>
            </w:r>
          </w:p>
        </w:tc>
        <w:tc>
          <w:tcPr>
            <w:tcW w:w="2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C26DA0" w:rsidRPr="00C26DA0" w:rsidRDefault="0057088C" w:rsidP="00C26DA0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 xml:space="preserve">สำหรับ </w:t>
            </w:r>
            <w:r>
              <w:rPr>
                <w:color w:val="000000"/>
              </w:rPr>
              <w:t>Gen Activities</w:t>
            </w:r>
          </w:p>
        </w:tc>
      </w:tr>
      <w:tr w:rsidR="0057088C" w:rsidRPr="00EC382B" w:rsidTr="008D2E9D">
        <w:trPr>
          <w:trHeight w:val="43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57088C" w:rsidRDefault="0057088C" w:rsidP="0057088C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5.0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57088C" w:rsidRDefault="0057088C" w:rsidP="0057088C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USMP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57088C" w:rsidRPr="00A450F3" w:rsidRDefault="0057088C" w:rsidP="0057088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A450F3">
              <w:rPr>
                <w:b/>
                <w:bCs/>
              </w:rPr>
              <w:t>InquiryVASSubscribe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57088C" w:rsidRDefault="0057088C" w:rsidP="0057088C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 xml:space="preserve">ดูรายละเอียด หัวข้อ </w:t>
            </w:r>
            <w:r>
              <w:rPr>
                <w:b/>
                <w:bCs/>
                <w:color w:val="000000"/>
              </w:rPr>
              <w:t>6. Business Condition</w:t>
            </w:r>
          </w:p>
        </w:tc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57088C" w:rsidRDefault="0057088C" w:rsidP="0057088C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 xml:space="preserve">ดูรายละเอียด หัวข้อ </w:t>
            </w:r>
            <w:r>
              <w:rPr>
                <w:b/>
                <w:bCs/>
                <w:color w:val="000000"/>
              </w:rPr>
              <w:t>6. Business Condition</w:t>
            </w:r>
          </w:p>
        </w:tc>
        <w:tc>
          <w:tcPr>
            <w:tcW w:w="2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FF" w:fill="auto"/>
          </w:tcPr>
          <w:p w:rsidR="0057088C" w:rsidRPr="00C26DA0" w:rsidRDefault="0057088C" w:rsidP="0057088C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สำหรับดูข้อมูล</w:t>
            </w:r>
            <w:r>
              <w:rPr>
                <w:color w:val="000000"/>
              </w:rPr>
              <w:t xml:space="preserve"> Prefer Language</w:t>
            </w:r>
          </w:p>
        </w:tc>
      </w:tr>
    </w:tbl>
    <w:p w:rsidR="007511C4" w:rsidRDefault="007511C4" w:rsidP="0074684C">
      <w:pPr>
        <w:tabs>
          <w:tab w:val="left" w:pos="-3420"/>
        </w:tabs>
        <w:spacing w:line="276" w:lineRule="auto"/>
        <w:rPr>
          <w:cs/>
        </w:rPr>
      </w:pPr>
    </w:p>
    <w:p w:rsidR="007511C4" w:rsidRDefault="007511C4">
      <w:pPr>
        <w:rPr>
          <w:cs/>
        </w:rPr>
      </w:pPr>
      <w:r>
        <w:rPr>
          <w:cs/>
        </w:rPr>
        <w:br w:type="page"/>
      </w:r>
    </w:p>
    <w:p w:rsidR="0074684C" w:rsidRPr="00C77DF3" w:rsidRDefault="0074684C" w:rsidP="0074684C">
      <w:pPr>
        <w:tabs>
          <w:tab w:val="left" w:pos="-3420"/>
        </w:tabs>
        <w:spacing w:line="276" w:lineRule="auto"/>
        <w:rPr>
          <w:b/>
          <w:bCs/>
        </w:rPr>
      </w:pPr>
      <w:r w:rsidRPr="00C77DF3">
        <w:rPr>
          <w:b/>
          <w:bCs/>
          <w:cs/>
        </w:rPr>
        <w:lastRenderedPageBreak/>
        <w:t xml:space="preserve">ตัวอย่างหน้าจอ </w:t>
      </w:r>
      <w:r w:rsidR="00073953">
        <w:rPr>
          <w:b/>
          <w:bCs/>
        </w:rPr>
        <w:t>Email</w:t>
      </w:r>
      <w:r w:rsidR="00677803">
        <w:rPr>
          <w:b/>
          <w:bCs/>
        </w:rPr>
        <w:t xml:space="preserve"> confirmation</w:t>
      </w:r>
    </w:p>
    <w:p w:rsidR="0074684C" w:rsidRDefault="00073953" w:rsidP="0074684C">
      <w:pPr>
        <w:tabs>
          <w:tab w:val="left" w:pos="-3420"/>
        </w:tabs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3B8DF5" wp14:editId="1772BD61">
            <wp:extent cx="5943600" cy="4432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B9" w:rsidRPr="0074684C" w:rsidRDefault="0074684C" w:rsidP="0074684C">
      <w:pPr>
        <w:jc w:val="center"/>
        <w:rPr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5D6186" w:rsidRPr="001007A7" w:rsidRDefault="005D6186" w:rsidP="00DC5F3D"/>
    <w:p w:rsidR="00860435" w:rsidRDefault="00370E3E" w:rsidP="001113A2">
      <w:pPr>
        <w:rPr>
          <w:sz w:val="24"/>
          <w:szCs w:val="24"/>
        </w:rPr>
      </w:pPr>
      <w:r>
        <w:rPr>
          <w:sz w:val="24"/>
          <w:szCs w:val="24"/>
          <w:cs/>
        </w:rPr>
        <w:br w:type="page"/>
      </w:r>
    </w:p>
    <w:p w:rsidR="00AA3C31" w:rsidRDefault="00AA3C31">
      <w:pPr>
        <w:pStyle w:val="Heading1"/>
      </w:pPr>
      <w:bookmarkStart w:id="20" w:name="_Toc432516883"/>
      <w:bookmarkStart w:id="21" w:name="_Toc75168203"/>
      <w:bookmarkStart w:id="22" w:name="_Toc75168410"/>
      <w:bookmarkStart w:id="23" w:name="_Toc75168541"/>
      <w:bookmarkStart w:id="24" w:name="_Toc75168681"/>
      <w:bookmarkStart w:id="25" w:name="_Toc75168720"/>
      <w:bookmarkStart w:id="26" w:name="_Toc99413216"/>
      <w:r>
        <w:lastRenderedPageBreak/>
        <w:t>Solutions</w:t>
      </w:r>
      <w:bookmarkEnd w:id="20"/>
    </w:p>
    <w:p w:rsidR="00F351D0" w:rsidRDefault="00C26DA0">
      <w:r w:rsidRPr="00C26DA0">
        <w:rPr>
          <w:noProof/>
        </w:rPr>
        <w:drawing>
          <wp:inline distT="0" distB="0" distL="0" distR="0">
            <wp:extent cx="5829300" cy="785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1D0">
        <w:rPr>
          <w:cs/>
        </w:rPr>
        <w:br w:type="page"/>
      </w:r>
    </w:p>
    <w:p w:rsidR="004E2316" w:rsidRDefault="004E2316" w:rsidP="004E2316">
      <w:pPr>
        <w:pStyle w:val="Heading1"/>
      </w:pPr>
      <w:bookmarkStart w:id="27" w:name="_Toc75168195"/>
      <w:bookmarkStart w:id="28" w:name="_Toc75168403"/>
      <w:bookmarkStart w:id="29" w:name="_Toc75168534"/>
      <w:bookmarkStart w:id="30" w:name="_Toc75168677"/>
      <w:bookmarkStart w:id="31" w:name="_Toc75168716"/>
      <w:bookmarkStart w:id="32" w:name="_Toc99413215"/>
      <w:bookmarkStart w:id="33" w:name="_Toc432516884"/>
      <w:r>
        <w:lastRenderedPageBreak/>
        <w:t>End</w:t>
      </w:r>
      <w:r>
        <w:rPr>
          <w:cs/>
        </w:rPr>
        <w:t>-</w:t>
      </w:r>
      <w:r>
        <w:t>to</w:t>
      </w:r>
      <w:r>
        <w:rPr>
          <w:cs/>
        </w:rPr>
        <w:t>-</w:t>
      </w:r>
      <w:r>
        <w:t>End Process</w:t>
      </w:r>
      <w:bookmarkEnd w:id="27"/>
      <w:bookmarkEnd w:id="28"/>
      <w:bookmarkEnd w:id="29"/>
      <w:bookmarkEnd w:id="30"/>
      <w:bookmarkEnd w:id="31"/>
      <w:bookmarkEnd w:id="32"/>
      <w:r>
        <w:t>es</w:t>
      </w:r>
      <w:bookmarkEnd w:id="33"/>
      <w:r>
        <w:t xml:space="preserve">   </w:t>
      </w:r>
    </w:p>
    <w:p w:rsidR="004E2316" w:rsidRDefault="004E2316" w:rsidP="00835128">
      <w:pPr>
        <w:pStyle w:val="Footer"/>
        <w:tabs>
          <w:tab w:val="clear" w:pos="4153"/>
          <w:tab w:val="clear" w:pos="8306"/>
        </w:tabs>
        <w:ind w:left="432"/>
        <w:rPr>
          <w:color w:val="0000FF"/>
        </w:rPr>
      </w:pPr>
      <w:r>
        <w:rPr>
          <w:color w:val="0000FF"/>
          <w:cs/>
        </w:rPr>
        <w:t>(</w:t>
      </w:r>
      <w:r>
        <w:rPr>
          <w:rFonts w:hint="cs"/>
          <w:color w:val="0000FF"/>
          <w:cs/>
        </w:rPr>
        <w:t xml:space="preserve">สำหรับ </w:t>
      </w:r>
      <w:r>
        <w:rPr>
          <w:color w:val="0000FF"/>
        </w:rPr>
        <w:t>PM</w:t>
      </w:r>
      <w:r>
        <w:rPr>
          <w:color w:val="0000FF"/>
          <w:cs/>
        </w:rPr>
        <w:t>/</w:t>
      </w:r>
      <w:r>
        <w:rPr>
          <w:color w:val="0000FF"/>
        </w:rPr>
        <w:t>OD</w:t>
      </w:r>
      <w:r>
        <w:rPr>
          <w:rFonts w:hint="cs"/>
          <w:color w:val="0000FF"/>
          <w:cs/>
        </w:rPr>
        <w:t xml:space="preserve"> เป็นหลัก</w:t>
      </w:r>
      <w:r>
        <w:rPr>
          <w:color w:val="0000FF"/>
          <w:cs/>
        </w:rPr>
        <w:t>)</w:t>
      </w:r>
    </w:p>
    <w:p w:rsidR="004E2316" w:rsidRDefault="004E2316" w:rsidP="00835128">
      <w:pPr>
        <w:ind w:left="432"/>
        <w:rPr>
          <w:color w:val="0000FF"/>
        </w:rPr>
      </w:pPr>
      <w:r>
        <w:rPr>
          <w:color w:val="0000FF"/>
          <w:cs/>
        </w:rPr>
        <w:t xml:space="preserve">- </w:t>
      </w:r>
      <w:r>
        <w:rPr>
          <w:color w:val="0000FF"/>
        </w:rPr>
        <w:t>High Level Process Flow</w:t>
      </w:r>
      <w:r>
        <w:rPr>
          <w:color w:val="0000FF"/>
        </w:rPr>
        <w:br/>
      </w:r>
      <w:r>
        <w:rPr>
          <w:color w:val="0000FF"/>
          <w:cs/>
        </w:rPr>
        <w:t xml:space="preserve">- </w:t>
      </w:r>
      <w:r>
        <w:rPr>
          <w:rFonts w:hint="cs"/>
          <w:color w:val="0000FF"/>
          <w:cs/>
        </w:rPr>
        <w:t xml:space="preserve">กรณีมีการแบ่งเป็นหลาย </w:t>
      </w:r>
      <w:r>
        <w:rPr>
          <w:color w:val="0000FF"/>
        </w:rPr>
        <w:t xml:space="preserve">release </w:t>
      </w:r>
      <w:r>
        <w:rPr>
          <w:rFonts w:hint="cs"/>
          <w:color w:val="0000FF"/>
          <w:cs/>
        </w:rPr>
        <w:t xml:space="preserve">ให้ระบุแยกเป็น </w:t>
      </w:r>
      <w:r>
        <w:rPr>
          <w:color w:val="0000FF"/>
        </w:rPr>
        <w:t>release</w:t>
      </w:r>
    </w:p>
    <w:p w:rsidR="004E2316" w:rsidRDefault="004E2316" w:rsidP="004E2316"/>
    <w:p w:rsidR="004E2316" w:rsidRDefault="004E2316">
      <w:r>
        <w:rPr>
          <w:cs/>
        </w:rPr>
        <w:br w:type="page"/>
      </w:r>
    </w:p>
    <w:p w:rsidR="009F3106" w:rsidRDefault="004B74DF" w:rsidP="009F3106">
      <w:pPr>
        <w:pStyle w:val="Heading1"/>
      </w:pPr>
      <w:bookmarkStart w:id="34" w:name="_MON_1482910461"/>
      <w:bookmarkStart w:id="35" w:name="_Toc432516885"/>
      <w:bookmarkEnd w:id="34"/>
      <w:r>
        <w:lastRenderedPageBreak/>
        <w:t>Detail</w:t>
      </w:r>
      <w:bookmarkEnd w:id="21"/>
      <w:bookmarkEnd w:id="22"/>
      <w:bookmarkEnd w:id="23"/>
      <w:bookmarkEnd w:id="24"/>
      <w:bookmarkEnd w:id="25"/>
      <w:bookmarkEnd w:id="26"/>
      <w:r>
        <w:t>ed Requirements</w:t>
      </w:r>
      <w:bookmarkEnd w:id="35"/>
    </w:p>
    <w:p w:rsidR="00073953" w:rsidRDefault="00FD73AE" w:rsidP="0074684C">
      <w:pPr>
        <w:ind w:left="432"/>
        <w:rPr>
          <w:cs/>
        </w:rPr>
      </w:pPr>
      <w:r>
        <w:rPr>
          <w:rFonts w:hint="cs"/>
          <w:cs/>
        </w:rPr>
        <w:t xml:space="preserve">เป็นการส่ง </w:t>
      </w:r>
      <w:r w:rsidR="00073953">
        <w:t xml:space="preserve">Email </w:t>
      </w:r>
      <w:r w:rsidR="00073953">
        <w:rPr>
          <w:rFonts w:hint="cs"/>
          <w:cs/>
        </w:rPr>
        <w:t xml:space="preserve">ให้กับลูกค้า เมื่อลูกค้ายืนยันการซื้อ </w:t>
      </w:r>
      <w:r w:rsidR="00073953">
        <w:t xml:space="preserve">IR package </w:t>
      </w:r>
      <w:r w:rsidR="00073953">
        <w:rPr>
          <w:rFonts w:hint="cs"/>
          <w:cs/>
        </w:rPr>
        <w:t>โดยจะส่งข้อมูลดังต่อไปนี้</w:t>
      </w:r>
    </w:p>
    <w:p w:rsidR="00FD73AE" w:rsidRDefault="00073953" w:rsidP="00FC2087">
      <w:pPr>
        <w:pStyle w:val="ListParagraph"/>
        <w:numPr>
          <w:ilvl w:val="0"/>
          <w:numId w:val="6"/>
        </w:numPr>
        <w:rPr>
          <w:rFonts w:cs="Tahoma"/>
          <w:szCs w:val="20"/>
        </w:rPr>
      </w:pPr>
      <w:r>
        <w:rPr>
          <w:rFonts w:cs="Tahoma" w:hint="cs"/>
          <w:szCs w:val="20"/>
          <w:cs/>
        </w:rPr>
        <w:t xml:space="preserve">ข้อมูลรายละเอียด </w:t>
      </w:r>
      <w:r>
        <w:rPr>
          <w:rFonts w:cs="Tahoma"/>
          <w:szCs w:val="20"/>
        </w:rPr>
        <w:t xml:space="preserve">IR package </w:t>
      </w:r>
      <w:r>
        <w:rPr>
          <w:rFonts w:cs="Tahoma" w:hint="cs"/>
          <w:szCs w:val="20"/>
          <w:cs/>
        </w:rPr>
        <w:t xml:space="preserve">แบบ </w:t>
      </w:r>
      <w:r>
        <w:rPr>
          <w:rFonts w:cs="Tahoma"/>
          <w:szCs w:val="20"/>
        </w:rPr>
        <w:t>graph summary</w:t>
      </w:r>
    </w:p>
    <w:p w:rsidR="00073953" w:rsidRDefault="00073953" w:rsidP="00FC2087">
      <w:pPr>
        <w:pStyle w:val="ListParagraph"/>
        <w:numPr>
          <w:ilvl w:val="0"/>
          <w:numId w:val="6"/>
        </w:numPr>
        <w:rPr>
          <w:rFonts w:cs="Tahoma"/>
          <w:szCs w:val="20"/>
        </w:rPr>
      </w:pPr>
      <w:r>
        <w:rPr>
          <w:rFonts w:cs="Tahoma" w:hint="cs"/>
          <w:szCs w:val="20"/>
          <w:cs/>
        </w:rPr>
        <w:t xml:space="preserve">ข้อมูลรายละเอียด </w:t>
      </w:r>
      <w:r>
        <w:rPr>
          <w:rFonts w:cs="Tahoma"/>
          <w:szCs w:val="20"/>
        </w:rPr>
        <w:t xml:space="preserve">IR package </w:t>
      </w:r>
      <w:r>
        <w:rPr>
          <w:rFonts w:cs="Tahoma" w:hint="cs"/>
          <w:szCs w:val="20"/>
          <w:cs/>
        </w:rPr>
        <w:t>แบบตาราง</w:t>
      </w:r>
    </w:p>
    <w:p w:rsidR="00FD73AE" w:rsidRDefault="00FD73AE" w:rsidP="00FD73AE"/>
    <w:p w:rsidR="00FD73AE" w:rsidRDefault="00FD73AE" w:rsidP="00FD73AE">
      <w:pPr>
        <w:ind w:left="432"/>
      </w:pPr>
      <w:r>
        <w:rPr>
          <w:rFonts w:hint="cs"/>
          <w:cs/>
        </w:rPr>
        <w:t xml:space="preserve">โดยเบื้องต้นจะเตรียมส่งข้อมูลด้วยภาษาที่มีการบันทึกไว้ในระบบ </w:t>
      </w:r>
      <w:r>
        <w:t xml:space="preserve">(prefer language) </w:t>
      </w:r>
      <w:r>
        <w:rPr>
          <w:rFonts w:hint="cs"/>
          <w:cs/>
        </w:rPr>
        <w:t xml:space="preserve">แต่สามารถเลือกเปลี่ยนภาษาได้จากหน้า </w:t>
      </w:r>
      <w:r w:rsidR="00073953">
        <w:t>Email</w:t>
      </w:r>
      <w:r>
        <w:t xml:space="preserve"> confirmation</w:t>
      </w:r>
    </w:p>
    <w:p w:rsidR="00C62B77" w:rsidRDefault="00C62B77" w:rsidP="00FD73AE">
      <w:pPr>
        <w:ind w:left="432"/>
      </w:pPr>
    </w:p>
    <w:p w:rsidR="00C62B77" w:rsidRDefault="00C62B77" w:rsidP="00FD73AE">
      <w:pPr>
        <w:ind w:left="432"/>
      </w:pPr>
      <w:r>
        <w:rPr>
          <w:rFonts w:hint="cs"/>
          <w:cs/>
        </w:rPr>
        <w:t xml:space="preserve">ทั้งนี้ ระบบสามารถ </w:t>
      </w:r>
      <w:r>
        <w:t xml:space="preserve">default </w:t>
      </w:r>
      <w:r>
        <w:rPr>
          <w:rFonts w:hint="cs"/>
          <w:cs/>
        </w:rPr>
        <w:t xml:space="preserve">ในส่วนของเนื้อหา </w:t>
      </w:r>
      <w:r>
        <w:t xml:space="preserve">Email </w:t>
      </w:r>
      <w:r>
        <w:rPr>
          <w:rFonts w:hint="cs"/>
          <w:cs/>
        </w:rPr>
        <w:t xml:space="preserve">ได้จาก </w:t>
      </w:r>
      <w:r>
        <w:t xml:space="preserve">Account category </w:t>
      </w:r>
      <w:r>
        <w:rPr>
          <w:rFonts w:hint="cs"/>
          <w:cs/>
        </w:rPr>
        <w:t xml:space="preserve">และ </w:t>
      </w:r>
      <w:r>
        <w:t xml:space="preserve">mobile segment </w:t>
      </w:r>
      <w:r>
        <w:rPr>
          <w:rFonts w:hint="cs"/>
          <w:cs/>
        </w:rPr>
        <w:t xml:space="preserve">ซึ่งจะดึงจากระบบ </w:t>
      </w:r>
      <w:r>
        <w:t xml:space="preserve">SSCRN back office </w:t>
      </w:r>
      <w:r>
        <w:rPr>
          <w:rFonts w:hint="cs"/>
          <w:cs/>
        </w:rPr>
        <w:t xml:space="preserve">ตามที่มีการ </w:t>
      </w:r>
      <w:r>
        <w:t xml:space="preserve">config </w:t>
      </w:r>
      <w:r>
        <w:rPr>
          <w:rFonts w:hint="cs"/>
          <w:cs/>
        </w:rPr>
        <w:t>ไว้</w:t>
      </w:r>
    </w:p>
    <w:p w:rsidR="00A57958" w:rsidRDefault="00A57958" w:rsidP="00FD73AE">
      <w:pPr>
        <w:ind w:left="432"/>
      </w:pPr>
    </w:p>
    <w:p w:rsidR="00A57958" w:rsidRPr="00A57958" w:rsidRDefault="00A57958" w:rsidP="00FD73AE">
      <w:pPr>
        <w:ind w:left="432"/>
        <w:rPr>
          <w:cs/>
        </w:rPr>
      </w:pPr>
      <w:r>
        <w:rPr>
          <w:rFonts w:hint="cs"/>
          <w:cs/>
        </w:rPr>
        <w:t xml:space="preserve">เมื่อระบบสามารถส่ง </w:t>
      </w:r>
      <w:r>
        <w:t xml:space="preserve">Email </w:t>
      </w:r>
      <w:r>
        <w:rPr>
          <w:rFonts w:hint="cs"/>
          <w:cs/>
        </w:rPr>
        <w:t xml:space="preserve">ออกไปยัง </w:t>
      </w:r>
      <w:r>
        <w:t xml:space="preserve">AIS SMTP mail server </w:t>
      </w:r>
      <w:r>
        <w:rPr>
          <w:rFonts w:hint="cs"/>
          <w:cs/>
        </w:rPr>
        <w:t xml:space="preserve">ได้สำเร็จ ระบบสามารถสร้าง </w:t>
      </w:r>
      <w:r>
        <w:t xml:space="preserve">Siebel activity </w:t>
      </w:r>
      <w:r>
        <w:rPr>
          <w:rFonts w:hint="cs"/>
          <w:cs/>
        </w:rPr>
        <w:t xml:space="preserve">ให้โดยอัตโนมัติ และในกรณีที่มีการเพิ่มข้อมูล </w:t>
      </w:r>
      <w:r>
        <w:t xml:space="preserve">Email </w:t>
      </w:r>
      <w:r>
        <w:rPr>
          <w:rFonts w:hint="cs"/>
          <w:cs/>
        </w:rPr>
        <w:t xml:space="preserve">ใหม่ สามารถส่งข้อมูล </w:t>
      </w:r>
      <w:r>
        <w:t xml:space="preserve">email addres </w:t>
      </w:r>
      <w:r>
        <w:rPr>
          <w:rFonts w:hint="cs"/>
          <w:cs/>
        </w:rPr>
        <w:t xml:space="preserve">กลับไปบันทึกที่ระบบ </w:t>
      </w:r>
      <w:r>
        <w:t xml:space="preserve">AIS Back end </w:t>
      </w:r>
      <w:r>
        <w:rPr>
          <w:rFonts w:hint="cs"/>
          <w:cs/>
        </w:rPr>
        <w:t>ได้</w:t>
      </w:r>
    </w:p>
    <w:p w:rsidR="0074684C" w:rsidRPr="00E129EE" w:rsidRDefault="0074684C" w:rsidP="0074684C"/>
    <w:p w:rsidR="0074684C" w:rsidRDefault="0074684C" w:rsidP="0074684C">
      <w:pPr>
        <w:pStyle w:val="Heading2"/>
      </w:pPr>
      <w:bookmarkStart w:id="36" w:name="_Toc428888375"/>
      <w:bookmarkStart w:id="37" w:name="_Toc430555269"/>
      <w:bookmarkStart w:id="38" w:name="_Toc432516886"/>
      <w:r>
        <w:t>Screen Layout</w:t>
      </w:r>
      <w:bookmarkEnd w:id="36"/>
      <w:bookmarkEnd w:id="37"/>
      <w:bookmarkEnd w:id="38"/>
    </w:p>
    <w:p w:rsidR="0074684C" w:rsidRDefault="0074684C" w:rsidP="0074684C"/>
    <w:p w:rsidR="00073953" w:rsidRDefault="0074684C" w:rsidP="00FD73AE">
      <w:pPr>
        <w:ind w:left="720"/>
      </w:pPr>
      <w:r>
        <w:t>Step1</w:t>
      </w:r>
      <w:r>
        <w:rPr>
          <w:cs/>
        </w:rPr>
        <w:t xml:space="preserve">: </w:t>
      </w:r>
      <w:r w:rsidR="00FD73AE">
        <w:rPr>
          <w:rFonts w:hint="cs"/>
          <w:cs/>
        </w:rPr>
        <w:t xml:space="preserve">หลังจาก </w:t>
      </w:r>
      <w:r w:rsidR="00FD73AE">
        <w:t xml:space="preserve">submit order </w:t>
      </w:r>
      <w:r w:rsidR="00FD73AE">
        <w:rPr>
          <w:rFonts w:hint="cs"/>
          <w:cs/>
        </w:rPr>
        <w:t xml:space="preserve">ของ </w:t>
      </w:r>
      <w:r w:rsidR="00FD73AE">
        <w:t xml:space="preserve">IR package </w:t>
      </w:r>
      <w:r w:rsidR="00FD73AE">
        <w:rPr>
          <w:rFonts w:hint="cs"/>
          <w:cs/>
        </w:rPr>
        <w:t>สำเร็จแล้ว ระบบจะ</w:t>
      </w:r>
      <w:r w:rsidR="00073953">
        <w:rPr>
          <w:rFonts w:hint="cs"/>
          <w:cs/>
        </w:rPr>
        <w:t>เข้าสู่</w:t>
      </w:r>
      <w:r w:rsidR="00DC4280">
        <w:rPr>
          <w:rFonts w:hint="cs"/>
          <w:cs/>
        </w:rPr>
        <w:t xml:space="preserve">หน้าจอ </w:t>
      </w:r>
      <w:r w:rsidR="00DC4280">
        <w:t xml:space="preserve">Service Completion </w:t>
      </w:r>
      <w:r w:rsidR="00DC4280">
        <w:rPr>
          <w:rFonts w:hint="cs"/>
          <w:cs/>
        </w:rPr>
        <w:t xml:space="preserve">โดยระบบจะแสดงรายการ </w:t>
      </w:r>
      <w:r w:rsidR="00DC4280">
        <w:t xml:space="preserve">Privilege </w:t>
      </w:r>
      <w:r w:rsidR="00DC4280">
        <w:rPr>
          <w:rFonts w:hint="cs"/>
          <w:cs/>
        </w:rPr>
        <w:t xml:space="preserve">(ถ้ามี) และแสดงสัญลักษณ์ </w:t>
      </w:r>
      <w:r w:rsidR="00DC4280">
        <w:t xml:space="preserve">Email </w:t>
      </w:r>
      <w:r w:rsidR="00DC4280">
        <w:rPr>
          <w:rFonts w:hint="cs"/>
          <w:cs/>
        </w:rPr>
        <w:t>พร้อมสัญลักษณ์ดินสออยู่ข้างๆ</w:t>
      </w:r>
    </w:p>
    <w:p w:rsidR="00DC4280" w:rsidRDefault="00DC4280" w:rsidP="00DC4280">
      <w:pPr>
        <w:jc w:val="center"/>
      </w:pPr>
      <w:r>
        <w:rPr>
          <w:noProof/>
        </w:rPr>
        <w:drawing>
          <wp:inline distT="0" distB="0" distL="0" distR="0" wp14:anchorId="175F8101" wp14:editId="713EB3AC">
            <wp:extent cx="5604841" cy="201858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077" cy="20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80" w:rsidRPr="0074684C" w:rsidRDefault="00DC4280" w:rsidP="00DC4280">
      <w:pPr>
        <w:jc w:val="center"/>
        <w:rPr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DC4280" w:rsidRDefault="00DC4280" w:rsidP="00FD73AE">
      <w:pPr>
        <w:ind w:left="720"/>
      </w:pPr>
    </w:p>
    <w:p w:rsidR="00DC4280" w:rsidRDefault="00DC4280" w:rsidP="00FD73AE">
      <w:pPr>
        <w:ind w:left="720"/>
      </w:pPr>
      <w:r>
        <w:t xml:space="preserve">Step2: </w:t>
      </w:r>
      <w:r>
        <w:rPr>
          <w:rFonts w:hint="cs"/>
          <w:cs/>
        </w:rPr>
        <w:t>เมื่อเลือกที่รูปดินสอ</w:t>
      </w:r>
      <w:r>
        <w:t xml:space="preserve"> </w:t>
      </w:r>
      <w:r>
        <w:object w:dxaOrig="675" w:dyaOrig="6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3.5pt;height:13.5pt" o:ole="">
            <v:imagedata r:id="rId12" o:title=""/>
          </v:shape>
          <o:OLEObject Type="Embed" ProgID="Visio.Drawing.11" ShapeID="_x0000_i1027" DrawAspect="Content" ObjectID="_1506264643" r:id="rId13"/>
        </w:object>
      </w:r>
      <w:r>
        <w:rPr>
          <w:rFonts w:hint="cs"/>
          <w:cs/>
        </w:rPr>
        <w:t xml:space="preserve"> ระบบจะแสดง </w:t>
      </w:r>
      <w:r>
        <w:t xml:space="preserve">pop up window </w:t>
      </w:r>
      <w:r>
        <w:rPr>
          <w:rFonts w:hint="cs"/>
          <w:cs/>
        </w:rPr>
        <w:t xml:space="preserve">เพื่อให้สามารถแก้ไขเนื้อหา </w:t>
      </w:r>
      <w:r>
        <w:t xml:space="preserve">Email </w:t>
      </w:r>
      <w:r>
        <w:rPr>
          <w:rFonts w:hint="cs"/>
          <w:cs/>
        </w:rPr>
        <w:t xml:space="preserve">ได้ </w:t>
      </w:r>
      <w:r w:rsidR="008D2E9D">
        <w:rPr>
          <w:rFonts w:hint="cs"/>
          <w:cs/>
        </w:rPr>
        <w:t xml:space="preserve">(สามารถแจ้งพนักงานให้เลือกดินสอได้จากข้อความของน้องอุ่นใจบนหน้าจอ) </w:t>
      </w:r>
      <w:r>
        <w:rPr>
          <w:rFonts w:hint="cs"/>
          <w:cs/>
        </w:rPr>
        <w:t>โดย</w:t>
      </w:r>
      <w:r w:rsidR="008D2E9D">
        <w:rPr>
          <w:rFonts w:hint="cs"/>
          <w:cs/>
        </w:rPr>
        <w:t>เบื้อง</w:t>
      </w:r>
      <w:r>
        <w:rPr>
          <w:rFonts w:hint="cs"/>
          <w:cs/>
        </w:rPr>
        <w:t xml:space="preserve">ต้น ระบบจะแสดงเนื้อหาตามข้อมูล </w:t>
      </w:r>
      <w:r>
        <w:t xml:space="preserve">IR package </w:t>
      </w:r>
      <w:r>
        <w:rPr>
          <w:rFonts w:hint="cs"/>
          <w:cs/>
        </w:rPr>
        <w:t>และรายละเอียด</w:t>
      </w:r>
      <w:r w:rsidR="00C62B77">
        <w:rPr>
          <w:rFonts w:hint="cs"/>
          <w:cs/>
        </w:rPr>
        <w:t>อื่นๆ ของ</w:t>
      </w:r>
      <w:r>
        <w:rPr>
          <w:rFonts w:hint="cs"/>
          <w:cs/>
        </w:rPr>
        <w:t>ลูกค้า ดังนี้</w:t>
      </w:r>
    </w:p>
    <w:p w:rsidR="00DC4280" w:rsidRDefault="00DC4280" w:rsidP="00FC2087">
      <w:pPr>
        <w:pStyle w:val="ListParagraph"/>
        <w:numPr>
          <w:ilvl w:val="0"/>
          <w:numId w:val="7"/>
        </w:numPr>
        <w:rPr>
          <w:rFonts w:cs="Tahoma"/>
          <w:szCs w:val="20"/>
        </w:rPr>
      </w:pPr>
      <w:r w:rsidRPr="00DC4280">
        <w:rPr>
          <w:rFonts w:cs="Tahoma"/>
          <w:szCs w:val="20"/>
          <w:cs/>
        </w:rPr>
        <w:t>แสดง</w:t>
      </w:r>
      <w:r>
        <w:rPr>
          <w:rFonts w:cs="Tahoma" w:hint="cs"/>
          <w:szCs w:val="20"/>
          <w:cs/>
        </w:rPr>
        <w:t xml:space="preserve">กราฟสรุปรายละเอียด </w:t>
      </w:r>
      <w:r>
        <w:rPr>
          <w:rFonts w:cs="Tahoma"/>
          <w:szCs w:val="20"/>
        </w:rPr>
        <w:t xml:space="preserve">IR Package </w:t>
      </w:r>
      <w:r>
        <w:rPr>
          <w:rFonts w:cs="Tahoma" w:hint="cs"/>
          <w:szCs w:val="20"/>
          <w:cs/>
        </w:rPr>
        <w:t xml:space="preserve">จาก </w:t>
      </w:r>
      <w:r>
        <w:rPr>
          <w:rFonts w:cs="Tahoma"/>
          <w:szCs w:val="20"/>
        </w:rPr>
        <w:t xml:space="preserve">order </w:t>
      </w:r>
      <w:r>
        <w:rPr>
          <w:rFonts w:cs="Tahoma" w:hint="cs"/>
          <w:szCs w:val="20"/>
          <w:cs/>
        </w:rPr>
        <w:t>ของลูกค้า</w:t>
      </w:r>
    </w:p>
    <w:p w:rsidR="00DC4280" w:rsidRDefault="00DC4280" w:rsidP="00FC2087">
      <w:pPr>
        <w:pStyle w:val="ListParagraph"/>
        <w:numPr>
          <w:ilvl w:val="0"/>
          <w:numId w:val="7"/>
        </w:numPr>
        <w:rPr>
          <w:rFonts w:cs="Tahoma"/>
          <w:szCs w:val="20"/>
        </w:rPr>
      </w:pPr>
      <w:r>
        <w:rPr>
          <w:rFonts w:cs="Tahoma" w:hint="cs"/>
          <w:szCs w:val="20"/>
          <w:cs/>
        </w:rPr>
        <w:t xml:space="preserve">แสดงตารางรายละเอียด </w:t>
      </w:r>
      <w:r>
        <w:rPr>
          <w:rFonts w:cs="Tahoma"/>
          <w:szCs w:val="20"/>
        </w:rPr>
        <w:t xml:space="preserve">IR package </w:t>
      </w:r>
      <w:r>
        <w:rPr>
          <w:rFonts w:cs="Tahoma" w:hint="cs"/>
          <w:szCs w:val="20"/>
          <w:cs/>
        </w:rPr>
        <w:t xml:space="preserve">จาก </w:t>
      </w:r>
      <w:r>
        <w:rPr>
          <w:rFonts w:cs="Tahoma"/>
          <w:szCs w:val="20"/>
        </w:rPr>
        <w:t xml:space="preserve">order </w:t>
      </w:r>
      <w:r>
        <w:rPr>
          <w:rFonts w:cs="Tahoma" w:hint="cs"/>
          <w:szCs w:val="20"/>
          <w:cs/>
        </w:rPr>
        <w:t>ของลูกค้า</w:t>
      </w:r>
    </w:p>
    <w:p w:rsidR="00DC4280" w:rsidRDefault="00DC4280" w:rsidP="00FC2087">
      <w:pPr>
        <w:pStyle w:val="ListParagraph"/>
        <w:numPr>
          <w:ilvl w:val="0"/>
          <w:numId w:val="7"/>
        </w:numPr>
        <w:rPr>
          <w:rFonts w:cs="Tahoma"/>
          <w:szCs w:val="20"/>
        </w:rPr>
      </w:pPr>
      <w:r>
        <w:rPr>
          <w:rFonts w:cs="Tahoma" w:hint="cs"/>
          <w:szCs w:val="20"/>
          <w:cs/>
        </w:rPr>
        <w:t xml:space="preserve">แสดง </w:t>
      </w:r>
      <w:r w:rsidR="00C62B77">
        <w:rPr>
          <w:rFonts w:cs="Tahoma"/>
          <w:szCs w:val="20"/>
        </w:rPr>
        <w:t>E</w:t>
      </w:r>
      <w:r>
        <w:rPr>
          <w:rFonts w:cs="Tahoma"/>
          <w:szCs w:val="20"/>
        </w:rPr>
        <w:t xml:space="preserve">mail address </w:t>
      </w:r>
      <w:r>
        <w:rPr>
          <w:rFonts w:cs="Tahoma" w:hint="cs"/>
          <w:szCs w:val="20"/>
          <w:cs/>
        </w:rPr>
        <w:t>ของลูกค้าโดยเรียกข้อมูลจาก</w:t>
      </w:r>
      <w:r>
        <w:rPr>
          <w:rFonts w:cs="Tahoma"/>
          <w:szCs w:val="20"/>
        </w:rPr>
        <w:t xml:space="preserve"> mobile number</w:t>
      </w:r>
    </w:p>
    <w:p w:rsidR="00DC4280" w:rsidRDefault="00DC4280" w:rsidP="00FC2087">
      <w:pPr>
        <w:pStyle w:val="ListParagraph"/>
        <w:numPr>
          <w:ilvl w:val="0"/>
          <w:numId w:val="7"/>
        </w:numPr>
        <w:rPr>
          <w:rFonts w:cs="Tahoma"/>
          <w:szCs w:val="20"/>
        </w:rPr>
      </w:pPr>
      <w:r>
        <w:rPr>
          <w:rFonts w:cs="Tahoma" w:hint="cs"/>
          <w:szCs w:val="20"/>
          <w:cs/>
        </w:rPr>
        <w:t xml:space="preserve">แสดง </w:t>
      </w:r>
      <w:r>
        <w:rPr>
          <w:rFonts w:cs="Tahoma"/>
          <w:szCs w:val="20"/>
        </w:rPr>
        <w:t xml:space="preserve">Email Sender </w:t>
      </w:r>
      <w:r>
        <w:rPr>
          <w:rFonts w:cs="Tahoma" w:hint="cs"/>
          <w:szCs w:val="20"/>
          <w:cs/>
        </w:rPr>
        <w:t xml:space="preserve">โดยคำนวณจาก </w:t>
      </w:r>
      <w:r>
        <w:rPr>
          <w:rFonts w:cs="Tahoma"/>
          <w:szCs w:val="20"/>
        </w:rPr>
        <w:t xml:space="preserve">Account Category </w:t>
      </w:r>
      <w:r>
        <w:rPr>
          <w:rFonts w:cs="Tahoma" w:hint="cs"/>
          <w:szCs w:val="20"/>
          <w:cs/>
        </w:rPr>
        <w:t xml:space="preserve">และ </w:t>
      </w:r>
      <w:r>
        <w:rPr>
          <w:rFonts w:cs="Tahoma"/>
          <w:szCs w:val="20"/>
        </w:rPr>
        <w:t>Mobile Segment</w:t>
      </w:r>
    </w:p>
    <w:p w:rsidR="00C62B77" w:rsidRDefault="00C62B77" w:rsidP="00FC2087">
      <w:pPr>
        <w:pStyle w:val="ListParagraph"/>
        <w:numPr>
          <w:ilvl w:val="0"/>
          <w:numId w:val="7"/>
        </w:numPr>
        <w:rPr>
          <w:rFonts w:cs="Tahoma"/>
          <w:szCs w:val="20"/>
        </w:rPr>
      </w:pPr>
      <w:r>
        <w:rPr>
          <w:rFonts w:cs="Tahoma" w:hint="cs"/>
          <w:szCs w:val="20"/>
          <w:cs/>
        </w:rPr>
        <w:t xml:space="preserve">แสดงเนื้อหา </w:t>
      </w:r>
      <w:r>
        <w:rPr>
          <w:rFonts w:cs="Tahoma"/>
          <w:szCs w:val="20"/>
        </w:rPr>
        <w:t xml:space="preserve">Email </w:t>
      </w:r>
      <w:r>
        <w:rPr>
          <w:rFonts w:cs="Tahoma" w:hint="cs"/>
          <w:szCs w:val="20"/>
          <w:cs/>
        </w:rPr>
        <w:t xml:space="preserve">ตาม </w:t>
      </w:r>
      <w:r>
        <w:rPr>
          <w:rFonts w:cs="Tahoma"/>
          <w:szCs w:val="20"/>
        </w:rPr>
        <w:t xml:space="preserve">Email message template </w:t>
      </w:r>
      <w:r>
        <w:rPr>
          <w:rFonts w:cs="Tahoma" w:hint="cs"/>
          <w:szCs w:val="20"/>
          <w:cs/>
        </w:rPr>
        <w:t xml:space="preserve">ที่กำหนดไว้ที่ </w:t>
      </w:r>
      <w:r>
        <w:rPr>
          <w:rFonts w:cs="Tahoma"/>
          <w:szCs w:val="20"/>
        </w:rPr>
        <w:t>back office</w:t>
      </w:r>
      <w:r w:rsidR="008D2E9D">
        <w:rPr>
          <w:rFonts w:cs="Tahoma" w:hint="cs"/>
          <w:szCs w:val="20"/>
          <w:cs/>
        </w:rPr>
        <w:t xml:space="preserve"> โดยคำนวณจาก </w:t>
      </w:r>
      <w:r w:rsidR="008D2E9D">
        <w:rPr>
          <w:rFonts w:cs="Tahoma"/>
          <w:szCs w:val="20"/>
        </w:rPr>
        <w:t xml:space="preserve">Account Category </w:t>
      </w:r>
      <w:r w:rsidR="008D2E9D">
        <w:rPr>
          <w:rFonts w:cs="Tahoma" w:hint="cs"/>
          <w:szCs w:val="20"/>
          <w:cs/>
        </w:rPr>
        <w:t xml:space="preserve">และ </w:t>
      </w:r>
      <w:r w:rsidR="008D2E9D">
        <w:rPr>
          <w:rFonts w:cs="Tahoma"/>
          <w:szCs w:val="20"/>
        </w:rPr>
        <w:t>Mobile Segment</w:t>
      </w:r>
    </w:p>
    <w:p w:rsidR="00DC4280" w:rsidRPr="00DC4280" w:rsidRDefault="007266F9" w:rsidP="00FC2087">
      <w:pPr>
        <w:pStyle w:val="ListParagraph"/>
        <w:numPr>
          <w:ilvl w:val="0"/>
          <w:numId w:val="7"/>
        </w:numPr>
        <w:rPr>
          <w:rFonts w:cs="Tahoma"/>
          <w:szCs w:val="20"/>
        </w:rPr>
      </w:pPr>
      <w:r>
        <w:rPr>
          <w:rFonts w:cs="Tahoma" w:hint="cs"/>
          <w:szCs w:val="20"/>
          <w:cs/>
        </w:rPr>
        <w:t xml:space="preserve">แสดงเนื้อหา </w:t>
      </w:r>
      <w:r>
        <w:rPr>
          <w:rFonts w:cs="Tahoma"/>
          <w:szCs w:val="20"/>
        </w:rPr>
        <w:t xml:space="preserve">Email </w:t>
      </w:r>
      <w:r>
        <w:rPr>
          <w:rFonts w:cs="Tahoma" w:hint="cs"/>
          <w:szCs w:val="20"/>
          <w:cs/>
        </w:rPr>
        <w:t xml:space="preserve">ตาม </w:t>
      </w:r>
      <w:r>
        <w:rPr>
          <w:rFonts w:cs="Tahoma"/>
          <w:szCs w:val="20"/>
        </w:rPr>
        <w:t>prefer language</w:t>
      </w:r>
      <w:r w:rsidR="00C62B77">
        <w:rPr>
          <w:rFonts w:cs="Tahoma" w:hint="cs"/>
          <w:szCs w:val="20"/>
          <w:cs/>
        </w:rPr>
        <w:t xml:space="preserve"> </w:t>
      </w:r>
    </w:p>
    <w:p w:rsidR="00DC4280" w:rsidRPr="00DC4280" w:rsidRDefault="00DC4280" w:rsidP="00DC4280">
      <w:pPr>
        <w:jc w:val="center"/>
      </w:pPr>
      <w:r>
        <w:rPr>
          <w:noProof/>
        </w:rPr>
        <w:lastRenderedPageBreak/>
        <w:drawing>
          <wp:inline distT="0" distB="0" distL="0" distR="0" wp14:anchorId="66F6DA2D" wp14:editId="271CD85A">
            <wp:extent cx="5725262" cy="31507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841" cy="31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80" w:rsidRPr="0074684C" w:rsidRDefault="00DC4280" w:rsidP="00DC4280">
      <w:pPr>
        <w:jc w:val="center"/>
        <w:rPr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073953" w:rsidRDefault="00073953" w:rsidP="00FD73AE">
      <w:pPr>
        <w:ind w:left="720"/>
      </w:pPr>
    </w:p>
    <w:p w:rsidR="007266F9" w:rsidRDefault="007266F9" w:rsidP="00FD73AE">
      <w:pPr>
        <w:ind w:left="720"/>
      </w:pPr>
      <w:r>
        <w:t xml:space="preserve">Step3: </w:t>
      </w:r>
      <w:r>
        <w:rPr>
          <w:rFonts w:hint="cs"/>
          <w:cs/>
        </w:rPr>
        <w:t xml:space="preserve">สามารถเลือกแก้ไข </w:t>
      </w:r>
      <w:r>
        <w:t xml:space="preserve">Email </w:t>
      </w:r>
      <w:r>
        <w:rPr>
          <w:rFonts w:hint="cs"/>
          <w:cs/>
        </w:rPr>
        <w:t xml:space="preserve">ตาม </w:t>
      </w:r>
      <w:r>
        <w:t xml:space="preserve">function </w:t>
      </w:r>
      <w:r>
        <w:rPr>
          <w:rFonts w:hint="cs"/>
          <w:cs/>
        </w:rPr>
        <w:t>ทั่วไปได้ รวมถึงสามารถเลือก</w:t>
      </w:r>
      <w:r w:rsidR="00C62B77">
        <w:rPr>
          <w:rFonts w:hint="cs"/>
          <w:cs/>
        </w:rPr>
        <w:t>ปรับ</w:t>
      </w:r>
      <w:r>
        <w:rPr>
          <w:rFonts w:hint="cs"/>
          <w:cs/>
        </w:rPr>
        <w:t xml:space="preserve"> </w:t>
      </w:r>
      <w:r>
        <w:t xml:space="preserve">Email Template </w:t>
      </w:r>
      <w:r>
        <w:rPr>
          <w:rFonts w:hint="cs"/>
          <w:cs/>
        </w:rPr>
        <w:t>ได้จากข้อมูลที่มีในระบบได้</w:t>
      </w:r>
    </w:p>
    <w:p w:rsidR="007266F9" w:rsidRPr="005061A3" w:rsidRDefault="007266F9" w:rsidP="007266F9">
      <w:pPr>
        <w:tabs>
          <w:tab w:val="left" w:pos="-3420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698D400E" wp14:editId="6ADF583D">
            <wp:extent cx="5611050" cy="20789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7284" cy="20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F9" w:rsidRDefault="007266F9" w:rsidP="007266F9">
      <w:pPr>
        <w:tabs>
          <w:tab w:val="left" w:pos="-3420"/>
        </w:tabs>
        <w:spacing w:line="276" w:lineRule="auto"/>
        <w:jc w:val="center"/>
        <w:rPr>
          <w:color w:val="FF0000"/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7266F9" w:rsidRPr="007266F9" w:rsidRDefault="007266F9" w:rsidP="00FD73AE">
      <w:pPr>
        <w:ind w:left="720"/>
        <w:rPr>
          <w:cs/>
        </w:rPr>
      </w:pPr>
    </w:p>
    <w:p w:rsidR="00FD73AE" w:rsidRPr="007266F9" w:rsidRDefault="007266F9" w:rsidP="00C62B77">
      <w:pPr>
        <w:ind w:left="720"/>
        <w:rPr>
          <w:cs/>
        </w:rPr>
      </w:pPr>
      <w:r>
        <w:t xml:space="preserve">Step4: </w:t>
      </w:r>
      <w:r>
        <w:rPr>
          <w:rFonts w:hint="cs"/>
          <w:cs/>
        </w:rPr>
        <w:t xml:space="preserve">สามารถส่งออก </w:t>
      </w:r>
      <w:r>
        <w:t xml:space="preserve">Email </w:t>
      </w:r>
      <w:r>
        <w:rPr>
          <w:rFonts w:hint="cs"/>
          <w:cs/>
        </w:rPr>
        <w:t xml:space="preserve">ไปยังลูกค้าได้ เมื่อเลือก </w:t>
      </w:r>
      <w:r>
        <w:t xml:space="preserve">Send </w:t>
      </w:r>
      <w:r>
        <w:rPr>
          <w:rFonts w:hint="cs"/>
          <w:cs/>
        </w:rPr>
        <w:t>หาก</w:t>
      </w:r>
      <w:r w:rsidR="00FD73AE">
        <w:rPr>
          <w:rFonts w:hint="cs"/>
          <w:cs/>
        </w:rPr>
        <w:t xml:space="preserve">ระบบดำเนินการเสร็จสิ้น จะแสดง </w:t>
      </w:r>
      <w:r w:rsidR="00FD73AE">
        <w:t xml:space="preserve">pop up window </w:t>
      </w:r>
      <w:r w:rsidR="00FD73AE">
        <w:rPr>
          <w:rFonts w:hint="cs"/>
          <w:cs/>
        </w:rPr>
        <w:t xml:space="preserve">เพื่อแจ้งให้พนักงานทราบว่า สามารถส่ง </w:t>
      </w:r>
      <w:r>
        <w:t>Email</w:t>
      </w:r>
      <w:r w:rsidR="00FD73AE">
        <w:t xml:space="preserve"> </w:t>
      </w:r>
      <w:r w:rsidR="00FD73AE">
        <w:rPr>
          <w:rFonts w:hint="cs"/>
          <w:cs/>
        </w:rPr>
        <w:t>ได้ โดยจะแสดงประมาณ</w:t>
      </w:r>
      <w:r w:rsidR="00C62B77">
        <w:t>1</w:t>
      </w:r>
      <w:r w:rsidR="00EA504D">
        <w:t xml:space="preserve">0 </w:t>
      </w:r>
      <w:r w:rsidR="00EA504D">
        <w:rPr>
          <w:rFonts w:hint="cs"/>
          <w:cs/>
        </w:rPr>
        <w:t>วินาที แล้วกล่องข้อความจะปิดเอง</w:t>
      </w:r>
      <w:r w:rsidR="00C62B77">
        <w:t xml:space="preserve"> (</w:t>
      </w:r>
      <w:r w:rsidR="00C62B77">
        <w:rPr>
          <w:rFonts w:hint="cs"/>
          <w:cs/>
        </w:rPr>
        <w:t xml:space="preserve">หรือเลือกปิดหน้าจอโดยการคลิก </w:t>
      </w:r>
      <w:r w:rsidR="00C62B77">
        <w:t xml:space="preserve">X </w:t>
      </w:r>
      <w:r w:rsidR="00C62B77">
        <w:rPr>
          <w:rFonts w:hint="cs"/>
          <w:cs/>
        </w:rPr>
        <w:t xml:space="preserve">ที่มุมขวาบน) </w:t>
      </w:r>
      <w:r>
        <w:rPr>
          <w:rFonts w:hint="cs"/>
          <w:cs/>
        </w:rPr>
        <w:t xml:space="preserve">จากนั้น จะปรากฎสัญลักษณ์เครื่องหมายถูกหลังรูป </w:t>
      </w:r>
      <w:r>
        <w:t xml:space="preserve">Email </w:t>
      </w:r>
      <w:r>
        <w:rPr>
          <w:rFonts w:hint="cs"/>
          <w:cs/>
        </w:rPr>
        <w:t xml:space="preserve">เพื่อแจ้งว่า ส่ง </w:t>
      </w:r>
      <w:r>
        <w:t xml:space="preserve">Email </w:t>
      </w:r>
      <w:r>
        <w:rPr>
          <w:rFonts w:hint="cs"/>
          <w:cs/>
        </w:rPr>
        <w:t>สำเร็จแล้ว</w:t>
      </w:r>
      <w:r w:rsidR="00C62B77">
        <w:t xml:space="preserve"> </w:t>
      </w:r>
    </w:p>
    <w:p w:rsidR="0074684C" w:rsidRPr="005061A3" w:rsidRDefault="007266F9" w:rsidP="0074684C">
      <w:pPr>
        <w:tabs>
          <w:tab w:val="left" w:pos="-3420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709D53D1" wp14:editId="0BCBC842">
            <wp:extent cx="1242204" cy="43795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4010" cy="43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F9" w:rsidRDefault="0074684C" w:rsidP="007266F9">
      <w:pPr>
        <w:tabs>
          <w:tab w:val="left" w:pos="-3420"/>
        </w:tabs>
        <w:spacing w:line="276" w:lineRule="auto"/>
        <w:jc w:val="center"/>
        <w:rPr>
          <w:color w:val="FF0000"/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7266F9" w:rsidRPr="005061A3" w:rsidRDefault="00C62B77" w:rsidP="007266F9">
      <w:pPr>
        <w:tabs>
          <w:tab w:val="left" w:pos="-3420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39E0BFD2" wp14:editId="6AA02963">
            <wp:extent cx="1971675" cy="876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266F9" w:rsidRDefault="007266F9" w:rsidP="007266F9">
      <w:pPr>
        <w:jc w:val="center"/>
        <w:rPr>
          <w:color w:val="FF0000"/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74684C" w:rsidRDefault="0074684C" w:rsidP="0074684C">
      <w:pPr>
        <w:jc w:val="center"/>
        <w:rPr>
          <w:color w:val="FF0000"/>
          <w:sz w:val="16"/>
          <w:szCs w:val="16"/>
        </w:rPr>
      </w:pPr>
    </w:p>
    <w:p w:rsidR="00EA504D" w:rsidRDefault="00EA504D" w:rsidP="00EA504D">
      <w:pPr>
        <w:ind w:left="720"/>
      </w:pPr>
    </w:p>
    <w:p w:rsidR="00EA504D" w:rsidRPr="00EA504D" w:rsidRDefault="00EA504D" w:rsidP="00EA504D">
      <w:pPr>
        <w:ind w:left="720"/>
        <w:rPr>
          <w:cs/>
        </w:rPr>
      </w:pPr>
      <w:r>
        <w:rPr>
          <w:rFonts w:hint="cs"/>
          <w:cs/>
        </w:rPr>
        <w:lastRenderedPageBreak/>
        <w:t xml:space="preserve">หากไม่สามารถส่ง </w:t>
      </w:r>
      <w:r w:rsidR="007266F9">
        <w:t xml:space="preserve">Email </w:t>
      </w:r>
      <w:r>
        <w:rPr>
          <w:rFonts w:hint="cs"/>
          <w:cs/>
        </w:rPr>
        <w:t xml:space="preserve">ได้ ระบบจะแสดง </w:t>
      </w:r>
      <w:r>
        <w:t xml:space="preserve">pop up window </w:t>
      </w:r>
      <w:r>
        <w:rPr>
          <w:rFonts w:hint="cs"/>
          <w:cs/>
        </w:rPr>
        <w:t xml:space="preserve">เพื่อแสดง </w:t>
      </w:r>
      <w:r>
        <w:t xml:space="preserve">Error </w:t>
      </w:r>
      <w:r>
        <w:rPr>
          <w:rFonts w:hint="cs"/>
          <w:cs/>
        </w:rPr>
        <w:t xml:space="preserve">ประมาณ </w:t>
      </w:r>
      <w:r w:rsidR="00F173BA">
        <w:t>1</w:t>
      </w:r>
      <w:r>
        <w:t xml:space="preserve">0 </w:t>
      </w:r>
      <w:r>
        <w:rPr>
          <w:rFonts w:hint="cs"/>
          <w:cs/>
        </w:rPr>
        <w:t>วินาที แล้วกล่องข้อความจะปิดเอง</w:t>
      </w:r>
      <w:r w:rsidR="00F173BA">
        <w:rPr>
          <w:rFonts w:hint="cs"/>
          <w:cs/>
        </w:rPr>
        <w:t xml:space="preserve"> หรือเลือกปิดหน้าจอโดยการคลิก </w:t>
      </w:r>
      <w:r w:rsidR="00F173BA">
        <w:t xml:space="preserve">X </w:t>
      </w:r>
      <w:r w:rsidR="00F173BA">
        <w:rPr>
          <w:rFonts w:hint="cs"/>
          <w:cs/>
        </w:rPr>
        <w:t>ที่มุมขวาบน</w:t>
      </w:r>
    </w:p>
    <w:p w:rsidR="00EA504D" w:rsidRPr="005061A3" w:rsidRDefault="00F173BA" w:rsidP="00EA504D">
      <w:pPr>
        <w:tabs>
          <w:tab w:val="left" w:pos="-3420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37E80D5A" wp14:editId="46392CD4">
            <wp:extent cx="1971675" cy="876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4D" w:rsidRDefault="00EA504D" w:rsidP="00EA504D">
      <w:pPr>
        <w:jc w:val="center"/>
        <w:rPr>
          <w:color w:val="FF0000"/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F173BA" w:rsidRPr="0074684C" w:rsidRDefault="00F173BA" w:rsidP="00EA504D">
      <w:pPr>
        <w:jc w:val="center"/>
        <w:rPr>
          <w:sz w:val="16"/>
          <w:szCs w:val="16"/>
        </w:rPr>
      </w:pPr>
    </w:p>
    <w:p w:rsidR="00F173BA" w:rsidRPr="00EA504D" w:rsidRDefault="00F173BA" w:rsidP="00F173BA">
      <w:pPr>
        <w:ind w:left="720"/>
        <w:rPr>
          <w:cs/>
        </w:rPr>
      </w:pPr>
      <w:r>
        <w:rPr>
          <w:rFonts w:hint="cs"/>
          <w:cs/>
        </w:rPr>
        <w:t xml:space="preserve">สำหรับการ </w:t>
      </w:r>
      <w:r>
        <w:t xml:space="preserve">Config Email Message Template </w:t>
      </w:r>
      <w:r>
        <w:rPr>
          <w:rFonts w:hint="cs"/>
          <w:cs/>
        </w:rPr>
        <w:t xml:space="preserve">จะสามารถกำหนดได้ที่ระบบ </w:t>
      </w:r>
      <w:r>
        <w:t xml:space="preserve">SSCRN back office </w:t>
      </w:r>
      <w:r>
        <w:rPr>
          <w:rFonts w:hint="cs"/>
          <w:cs/>
        </w:rPr>
        <w:t xml:space="preserve">โดยสามารถดูรายละเอียดเพิ่มได้ที่ เอกสารแนบ </w:t>
      </w:r>
      <w:r>
        <w:t>Email Message Template Configuration</w:t>
      </w:r>
    </w:p>
    <w:p w:rsidR="00F173BA" w:rsidRPr="005061A3" w:rsidRDefault="00CD5036" w:rsidP="00F173BA">
      <w:pPr>
        <w:tabs>
          <w:tab w:val="left" w:pos="-3420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078445B4" wp14:editId="7872CEF2">
            <wp:extent cx="5747720" cy="324353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7720" cy="32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BA" w:rsidRDefault="00F173BA" w:rsidP="00F173BA">
      <w:pPr>
        <w:jc w:val="center"/>
        <w:rPr>
          <w:color w:val="FF0000"/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CD5036" w:rsidRDefault="00CD5036" w:rsidP="00CD5036">
      <w:pPr>
        <w:ind w:left="720"/>
      </w:pPr>
    </w:p>
    <w:p w:rsidR="00145E19" w:rsidRDefault="00145E19" w:rsidP="00CD5036">
      <w:pPr>
        <w:ind w:left="720"/>
      </w:pPr>
      <w:r>
        <w:rPr>
          <w:rFonts w:hint="cs"/>
          <w:cs/>
        </w:rPr>
        <w:t xml:space="preserve">ทั้งนี้ จะต้องสามารถ </w:t>
      </w:r>
      <w:r>
        <w:t xml:space="preserve">config </w:t>
      </w:r>
      <w:r>
        <w:rPr>
          <w:rFonts w:hint="cs"/>
          <w:cs/>
        </w:rPr>
        <w:t xml:space="preserve">รายละเอียดเนื้อหาเหล่านี้ได้ที่ </w:t>
      </w:r>
      <w:r>
        <w:t xml:space="preserve">Email Message Template Setting </w:t>
      </w:r>
    </w:p>
    <w:p w:rsidR="00145E19" w:rsidRDefault="00145E19" w:rsidP="00FC2087">
      <w:pPr>
        <w:pStyle w:val="ListParagraph"/>
        <w:numPr>
          <w:ilvl w:val="0"/>
          <w:numId w:val="9"/>
        </w:numPr>
        <w:spacing w:before="120" w:after="120"/>
        <w:contextualSpacing w:val="0"/>
        <w:rPr>
          <w:rFonts w:cs="Tahoma"/>
          <w:szCs w:val="20"/>
        </w:rPr>
      </w:pPr>
      <w:r w:rsidRPr="00145E19">
        <w:rPr>
          <w:rFonts w:cs="Tahoma"/>
          <w:szCs w:val="20"/>
        </w:rPr>
        <w:t>Header / Footer</w:t>
      </w:r>
    </w:p>
    <w:p w:rsidR="00145E19" w:rsidRDefault="00145E19" w:rsidP="00FC2087">
      <w:pPr>
        <w:pStyle w:val="ListParagraph"/>
        <w:numPr>
          <w:ilvl w:val="0"/>
          <w:numId w:val="9"/>
        </w:numPr>
        <w:spacing w:before="120" w:after="120"/>
        <w:contextualSpacing w:val="0"/>
        <w:rPr>
          <w:rFonts w:cs="Tahoma"/>
          <w:szCs w:val="20"/>
        </w:rPr>
      </w:pPr>
      <w:r w:rsidRPr="00145E19">
        <w:rPr>
          <w:rFonts w:cs="Tahoma"/>
          <w:szCs w:val="20"/>
          <w:cs/>
        </w:rPr>
        <w:t>เนื้อหาข้อความในอีเมล์</w:t>
      </w:r>
    </w:p>
    <w:p w:rsidR="00145E19" w:rsidRDefault="00145E19" w:rsidP="00FC2087">
      <w:pPr>
        <w:pStyle w:val="ListParagraph"/>
        <w:numPr>
          <w:ilvl w:val="0"/>
          <w:numId w:val="9"/>
        </w:numPr>
        <w:spacing w:before="120" w:after="120"/>
        <w:contextualSpacing w:val="0"/>
        <w:rPr>
          <w:rFonts w:cs="Tahoma"/>
          <w:szCs w:val="20"/>
        </w:rPr>
      </w:pPr>
      <w:r w:rsidRPr="00145E19">
        <w:rPr>
          <w:rFonts w:cs="Tahoma"/>
          <w:szCs w:val="20"/>
          <w:cs/>
        </w:rPr>
        <w:t xml:space="preserve">ข้อมูล </w:t>
      </w:r>
      <w:r w:rsidRPr="00145E19">
        <w:rPr>
          <w:rFonts w:cs="Tahoma"/>
          <w:szCs w:val="20"/>
        </w:rPr>
        <w:t xml:space="preserve">IR Package </w:t>
      </w:r>
      <w:r w:rsidRPr="00145E19">
        <w:rPr>
          <w:rFonts w:cs="Tahoma"/>
          <w:szCs w:val="20"/>
          <w:cs/>
        </w:rPr>
        <w:t>ที่สมัคร</w:t>
      </w:r>
    </w:p>
    <w:p w:rsidR="00145E19" w:rsidRDefault="00145E19" w:rsidP="00FC2087">
      <w:pPr>
        <w:pStyle w:val="ListParagraph"/>
        <w:numPr>
          <w:ilvl w:val="0"/>
          <w:numId w:val="9"/>
        </w:numPr>
        <w:spacing w:before="120" w:after="120"/>
        <w:contextualSpacing w:val="0"/>
        <w:rPr>
          <w:rFonts w:cs="Tahoma"/>
          <w:szCs w:val="20"/>
        </w:rPr>
      </w:pPr>
      <w:r w:rsidRPr="00145E19">
        <w:rPr>
          <w:rFonts w:cs="Tahoma"/>
          <w:szCs w:val="20"/>
          <w:cs/>
        </w:rPr>
        <w:t xml:space="preserve">วิธีการเลือกเครือข่ายจาก </w:t>
      </w:r>
      <w:r w:rsidRPr="00145E19">
        <w:rPr>
          <w:rFonts w:cs="Tahoma"/>
          <w:szCs w:val="20"/>
        </w:rPr>
        <w:t>Current Device</w:t>
      </w:r>
    </w:p>
    <w:p w:rsidR="00145E19" w:rsidRDefault="00145E19" w:rsidP="00FC2087">
      <w:pPr>
        <w:pStyle w:val="ListParagraph"/>
        <w:numPr>
          <w:ilvl w:val="0"/>
          <w:numId w:val="9"/>
        </w:numPr>
        <w:spacing w:before="120" w:after="120"/>
        <w:contextualSpacing w:val="0"/>
        <w:rPr>
          <w:rFonts w:cs="Tahoma"/>
          <w:szCs w:val="20"/>
        </w:rPr>
      </w:pPr>
      <w:r w:rsidRPr="00145E19">
        <w:rPr>
          <w:rFonts w:cs="Tahoma"/>
          <w:szCs w:val="20"/>
          <w:cs/>
        </w:rPr>
        <w:t>วิธีการโทรออก</w:t>
      </w:r>
    </w:p>
    <w:p w:rsidR="00145E19" w:rsidRDefault="00145E19" w:rsidP="00FC2087">
      <w:pPr>
        <w:pStyle w:val="ListParagraph"/>
        <w:numPr>
          <w:ilvl w:val="0"/>
          <w:numId w:val="9"/>
        </w:numPr>
        <w:spacing w:before="120" w:after="120"/>
        <w:contextualSpacing w:val="0"/>
        <w:rPr>
          <w:rFonts w:cs="Tahoma"/>
          <w:szCs w:val="20"/>
        </w:rPr>
      </w:pPr>
      <w:r w:rsidRPr="00145E19">
        <w:rPr>
          <w:rFonts w:cs="Tahoma"/>
          <w:szCs w:val="20"/>
        </w:rPr>
        <w:t>Tariff Rate</w:t>
      </w:r>
    </w:p>
    <w:p w:rsidR="00145E19" w:rsidRDefault="00145E19" w:rsidP="00FC2087">
      <w:pPr>
        <w:pStyle w:val="ListParagraph"/>
        <w:numPr>
          <w:ilvl w:val="0"/>
          <w:numId w:val="9"/>
        </w:numPr>
        <w:spacing w:before="120" w:after="120"/>
        <w:contextualSpacing w:val="0"/>
        <w:rPr>
          <w:rFonts w:cs="Tahoma"/>
          <w:szCs w:val="20"/>
        </w:rPr>
      </w:pPr>
      <w:r w:rsidRPr="00145E19">
        <w:rPr>
          <w:rFonts w:cs="Tahoma"/>
          <w:szCs w:val="20"/>
          <w:cs/>
        </w:rPr>
        <w:t xml:space="preserve">วิธี </w:t>
      </w:r>
      <w:r w:rsidRPr="00145E19">
        <w:rPr>
          <w:rFonts w:cs="Tahoma"/>
          <w:szCs w:val="20"/>
        </w:rPr>
        <w:t>Bar/Unbar Internet Service</w:t>
      </w:r>
    </w:p>
    <w:p w:rsidR="00671B31" w:rsidRPr="00671B31" w:rsidRDefault="00671B31" w:rsidP="00671B31">
      <w:pPr>
        <w:spacing w:before="120" w:after="120"/>
        <w:ind w:left="720"/>
      </w:pPr>
    </w:p>
    <w:p w:rsidR="00EF48DB" w:rsidRDefault="00671B31" w:rsidP="00671B31">
      <w:pPr>
        <w:ind w:left="720"/>
      </w:pPr>
      <w:r>
        <w:t xml:space="preserve">Step5: </w:t>
      </w:r>
      <w:r>
        <w:rPr>
          <w:rFonts w:hint="cs"/>
          <w:cs/>
        </w:rPr>
        <w:t xml:space="preserve">ในกรณีที่ลูกค้าร้องขอให้ส่ง </w:t>
      </w:r>
      <w:r>
        <w:t xml:space="preserve">Email </w:t>
      </w:r>
      <w:r>
        <w:rPr>
          <w:rFonts w:hint="cs"/>
          <w:cs/>
        </w:rPr>
        <w:t>ให้ใหม่</w:t>
      </w:r>
      <w:r>
        <w:t xml:space="preserve"> </w:t>
      </w:r>
      <w:r>
        <w:rPr>
          <w:rFonts w:hint="cs"/>
          <w:cs/>
        </w:rPr>
        <w:t xml:space="preserve">สามารถส่ง </w:t>
      </w:r>
      <w:r>
        <w:t xml:space="preserve">Email </w:t>
      </w:r>
      <w:r>
        <w:rPr>
          <w:rFonts w:hint="cs"/>
          <w:cs/>
        </w:rPr>
        <w:t xml:space="preserve">ได้จากเมนู </w:t>
      </w:r>
      <w:r>
        <w:t xml:space="preserve">IR Order History </w:t>
      </w:r>
      <w:r>
        <w:rPr>
          <w:rFonts w:hint="cs"/>
          <w:cs/>
        </w:rPr>
        <w:t>ทางด้านซ้ายมือของหน้าจอ</w:t>
      </w:r>
      <w:r w:rsidR="00EF48DB">
        <w:rPr>
          <w:rFonts w:hint="cs"/>
          <w:cs/>
        </w:rPr>
        <w:t xml:space="preserve"> โดยระบบ </w:t>
      </w:r>
      <w:r w:rsidR="00EF48DB">
        <w:t xml:space="preserve">SSCRN </w:t>
      </w:r>
      <w:r w:rsidR="00EF48DB">
        <w:rPr>
          <w:rFonts w:hint="cs"/>
          <w:cs/>
        </w:rPr>
        <w:t xml:space="preserve">จะแสดง </w:t>
      </w:r>
      <w:r w:rsidR="00EF48DB">
        <w:t xml:space="preserve">pop up window </w:t>
      </w:r>
      <w:r w:rsidR="00EF48DB">
        <w:rPr>
          <w:rFonts w:hint="cs"/>
          <w:cs/>
        </w:rPr>
        <w:t xml:space="preserve">เพื่อแสดงข้อมูล </w:t>
      </w:r>
      <w:r w:rsidR="00EF48DB">
        <w:t xml:space="preserve">IR Order History </w:t>
      </w:r>
      <w:r w:rsidR="00EF48DB">
        <w:rPr>
          <w:rFonts w:hint="cs"/>
          <w:cs/>
        </w:rPr>
        <w:t xml:space="preserve">ที่มีระยะเวลาย้อนหลังไม่เกิน </w:t>
      </w:r>
      <w:r w:rsidR="00EF48DB">
        <w:t xml:space="preserve">30 </w:t>
      </w:r>
      <w:r w:rsidR="00EF48DB">
        <w:rPr>
          <w:rFonts w:hint="cs"/>
          <w:cs/>
        </w:rPr>
        <w:t xml:space="preserve">วัน </w:t>
      </w:r>
    </w:p>
    <w:p w:rsidR="00EF48DB" w:rsidRPr="00EA504D" w:rsidRDefault="00EF48DB" w:rsidP="00EF48DB">
      <w:pPr>
        <w:ind w:left="720"/>
        <w:rPr>
          <w:cs/>
        </w:rPr>
      </w:pPr>
    </w:p>
    <w:p w:rsidR="00EF48DB" w:rsidRPr="005061A3" w:rsidRDefault="00EF48DB" w:rsidP="00EF48DB">
      <w:pPr>
        <w:tabs>
          <w:tab w:val="left" w:pos="-3420"/>
        </w:tabs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C9E3F52" wp14:editId="0B19380F">
            <wp:extent cx="5529532" cy="22850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532" cy="22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DB" w:rsidRDefault="00EF48DB" w:rsidP="00EF48DB">
      <w:pPr>
        <w:jc w:val="center"/>
        <w:rPr>
          <w:color w:val="FF0000"/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EF48DB" w:rsidRDefault="00EF48DB" w:rsidP="00671B31">
      <w:pPr>
        <w:ind w:left="720"/>
      </w:pPr>
    </w:p>
    <w:p w:rsidR="00671B31" w:rsidRPr="00EF48DB" w:rsidRDefault="00EF48DB" w:rsidP="00671B31">
      <w:pPr>
        <w:ind w:left="720"/>
        <w:rPr>
          <w:cs/>
        </w:rPr>
      </w:pPr>
      <w:r>
        <w:rPr>
          <w:rFonts w:hint="cs"/>
          <w:cs/>
        </w:rPr>
        <w:t xml:space="preserve">จากนั้น เมื่อกดที่รูป </w:t>
      </w:r>
      <w:r>
        <w:t xml:space="preserve">Email </w:t>
      </w:r>
      <w:r>
        <w:rPr>
          <w:rFonts w:hint="cs"/>
          <w:cs/>
        </w:rPr>
        <w:t xml:space="preserve">ระบบจะเปลี่ยนเป็นแสดง </w:t>
      </w:r>
      <w:r>
        <w:t xml:space="preserve">pop up </w:t>
      </w:r>
      <w:r>
        <w:rPr>
          <w:rFonts w:hint="cs"/>
          <w:cs/>
        </w:rPr>
        <w:t xml:space="preserve">ของเนื้อหา </w:t>
      </w:r>
      <w:r>
        <w:t xml:space="preserve">email </w:t>
      </w:r>
      <w:r>
        <w:rPr>
          <w:rFonts w:hint="cs"/>
          <w:cs/>
        </w:rPr>
        <w:t xml:space="preserve">ที่ถูกส่งไปยังลูกค้าในรอบนั้น (ในกรณีที่ไม่มีการส่ง </w:t>
      </w:r>
      <w:r>
        <w:t xml:space="preserve">email </w:t>
      </w:r>
      <w:r>
        <w:rPr>
          <w:rFonts w:hint="cs"/>
          <w:cs/>
        </w:rPr>
        <w:t xml:space="preserve">ระบบจะบันทึกข้อมูล </w:t>
      </w:r>
      <w:r>
        <w:t xml:space="preserve">default </w:t>
      </w:r>
      <w:r>
        <w:rPr>
          <w:rFonts w:hint="cs"/>
          <w:cs/>
        </w:rPr>
        <w:t xml:space="preserve">ที่สร้างขึ้นแทน) หากพนักงานต้องการส่ง </w:t>
      </w:r>
      <w:r>
        <w:t xml:space="preserve">Email </w:t>
      </w:r>
      <w:r>
        <w:rPr>
          <w:rFonts w:hint="cs"/>
          <w:cs/>
        </w:rPr>
        <w:t>อีกครั้ง สามารถเลือก</w:t>
      </w:r>
      <w:r w:rsidR="003A1EFB">
        <w:t xml:space="preserve"> reply </w:t>
      </w:r>
      <w:r w:rsidR="003A1EFB">
        <w:rPr>
          <w:rFonts w:hint="cs"/>
          <w:cs/>
        </w:rPr>
        <w:t>เพื่อแก้ไขและ</w:t>
      </w:r>
      <w:r>
        <w:rPr>
          <w:rFonts w:hint="cs"/>
          <w:cs/>
        </w:rPr>
        <w:t xml:space="preserve">ส่ง </w:t>
      </w:r>
      <w:r>
        <w:t xml:space="preserve">email </w:t>
      </w:r>
      <w:r w:rsidR="003A1EFB">
        <w:rPr>
          <w:rFonts w:hint="cs"/>
          <w:cs/>
        </w:rPr>
        <w:t>ซ้ำ</w:t>
      </w:r>
      <w:r>
        <w:rPr>
          <w:rFonts w:hint="cs"/>
          <w:cs/>
        </w:rPr>
        <w:t>ได้</w:t>
      </w:r>
    </w:p>
    <w:p w:rsidR="00EF48DB" w:rsidRPr="00EA504D" w:rsidRDefault="00EF48DB" w:rsidP="00EF48DB">
      <w:pPr>
        <w:ind w:left="720"/>
        <w:rPr>
          <w:cs/>
        </w:rPr>
      </w:pPr>
    </w:p>
    <w:p w:rsidR="00EF48DB" w:rsidRPr="005061A3" w:rsidRDefault="003A1EFB" w:rsidP="00EF48DB">
      <w:pPr>
        <w:tabs>
          <w:tab w:val="left" w:pos="-3420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576307E4" wp14:editId="66AE6A93">
            <wp:extent cx="5516714" cy="3105509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6714" cy="31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DB" w:rsidRDefault="00EF48DB" w:rsidP="00EF48DB">
      <w:pPr>
        <w:jc w:val="center"/>
        <w:rPr>
          <w:color w:val="FF0000"/>
          <w:sz w:val="16"/>
          <w:szCs w:val="16"/>
        </w:rPr>
      </w:pPr>
      <w:r w:rsidRPr="0074684C">
        <w:rPr>
          <w:color w:val="FF0000"/>
          <w:sz w:val="16"/>
          <w:szCs w:val="16"/>
          <w:cs/>
        </w:rPr>
        <w:t xml:space="preserve">** </w:t>
      </w:r>
      <w:r w:rsidRPr="0074684C">
        <w:rPr>
          <w:rFonts w:hint="cs"/>
          <w:color w:val="FF0000"/>
          <w:sz w:val="16"/>
          <w:szCs w:val="16"/>
          <w:cs/>
        </w:rPr>
        <w:t>รูปที่แสดงอาจมีการเปลี่ยนแปลง</w:t>
      </w:r>
      <w:r w:rsidRPr="0074684C">
        <w:rPr>
          <w:color w:val="FF0000"/>
          <w:sz w:val="16"/>
          <w:szCs w:val="16"/>
          <w:cs/>
        </w:rPr>
        <w:t>/</w:t>
      </w:r>
      <w:r w:rsidRPr="0074684C">
        <w:rPr>
          <w:rFonts w:hint="cs"/>
          <w:color w:val="FF0000"/>
          <w:sz w:val="16"/>
          <w:szCs w:val="16"/>
          <w:cs/>
        </w:rPr>
        <w:t xml:space="preserve">แก้ไขได้ </w:t>
      </w:r>
      <w:r w:rsidRPr="0074684C">
        <w:rPr>
          <w:color w:val="FF0000"/>
          <w:sz w:val="16"/>
          <w:szCs w:val="16"/>
          <w:cs/>
        </w:rPr>
        <w:t>**</w:t>
      </w:r>
    </w:p>
    <w:p w:rsidR="00EF48DB" w:rsidRPr="00145E19" w:rsidRDefault="00EF48DB" w:rsidP="00CD5036">
      <w:pPr>
        <w:ind w:left="720"/>
        <w:rPr>
          <w:cs/>
        </w:rPr>
      </w:pPr>
    </w:p>
    <w:p w:rsidR="0074684C" w:rsidRDefault="0074684C" w:rsidP="0074684C">
      <w:pPr>
        <w:rPr>
          <w:cs/>
        </w:rPr>
      </w:pPr>
      <w:r>
        <w:rPr>
          <w:cs/>
        </w:rPr>
        <w:br w:type="page"/>
      </w:r>
    </w:p>
    <w:p w:rsidR="009F3106" w:rsidRDefault="004B74DF" w:rsidP="009F3106">
      <w:pPr>
        <w:pStyle w:val="Heading1"/>
      </w:pPr>
      <w:bookmarkStart w:id="39" w:name="_Toc75168193"/>
      <w:bookmarkStart w:id="40" w:name="_Toc75168401"/>
      <w:bookmarkStart w:id="41" w:name="_Toc75168532"/>
      <w:bookmarkStart w:id="42" w:name="_Toc75168675"/>
      <w:bookmarkStart w:id="43" w:name="_Toc75168714"/>
      <w:bookmarkStart w:id="44" w:name="_Toc99413214"/>
      <w:bookmarkStart w:id="45" w:name="_Toc432516887"/>
      <w:r>
        <w:lastRenderedPageBreak/>
        <w:t>Business Condition</w:t>
      </w:r>
      <w:bookmarkEnd w:id="39"/>
      <w:bookmarkEnd w:id="40"/>
      <w:bookmarkEnd w:id="41"/>
      <w:bookmarkEnd w:id="42"/>
      <w:bookmarkEnd w:id="43"/>
      <w:bookmarkEnd w:id="44"/>
      <w:r>
        <w:t>s</w:t>
      </w:r>
      <w:bookmarkEnd w:id="45"/>
    </w:p>
    <w:p w:rsidR="007266F9" w:rsidRPr="007266F9" w:rsidRDefault="005061A3" w:rsidP="0074684C">
      <w:pPr>
        <w:ind w:left="432"/>
      </w:pPr>
      <w:r w:rsidRPr="007266F9">
        <w:rPr>
          <w:cs/>
        </w:rPr>
        <w:t>ระบบสามารถ</w:t>
      </w:r>
      <w:r w:rsidR="007266F9" w:rsidRPr="007266F9">
        <w:rPr>
          <w:cs/>
        </w:rPr>
        <w:t xml:space="preserve">ร่างเนื้อหา </w:t>
      </w:r>
      <w:r w:rsidR="007266F9" w:rsidRPr="007266F9">
        <w:t xml:space="preserve">Email </w:t>
      </w:r>
      <w:r w:rsidR="007266F9" w:rsidRPr="007266F9">
        <w:rPr>
          <w:cs/>
        </w:rPr>
        <w:t xml:space="preserve">จากข้อมูล </w:t>
      </w:r>
      <w:r w:rsidR="007266F9" w:rsidRPr="007266F9">
        <w:t xml:space="preserve">IR package </w:t>
      </w:r>
      <w:r w:rsidR="007266F9" w:rsidRPr="007266F9">
        <w:rPr>
          <w:cs/>
        </w:rPr>
        <w:t>ได้ โดยจะแสดง</w:t>
      </w:r>
    </w:p>
    <w:p w:rsidR="007266F9" w:rsidRPr="007266F9" w:rsidRDefault="007266F9" w:rsidP="00FC2087">
      <w:pPr>
        <w:pStyle w:val="ListParagraph"/>
        <w:numPr>
          <w:ilvl w:val="0"/>
          <w:numId w:val="8"/>
        </w:numPr>
        <w:rPr>
          <w:rFonts w:cs="Tahoma"/>
          <w:szCs w:val="20"/>
        </w:rPr>
      </w:pPr>
      <w:r w:rsidRPr="007266F9">
        <w:rPr>
          <w:rFonts w:cs="Tahoma"/>
          <w:szCs w:val="20"/>
        </w:rPr>
        <w:t>Summary Graph</w:t>
      </w:r>
    </w:p>
    <w:p w:rsidR="007266F9" w:rsidRPr="007266F9" w:rsidRDefault="007266F9" w:rsidP="00FC2087">
      <w:pPr>
        <w:pStyle w:val="ListParagraph"/>
        <w:numPr>
          <w:ilvl w:val="0"/>
          <w:numId w:val="8"/>
        </w:numPr>
        <w:rPr>
          <w:rFonts w:cs="Tahoma"/>
          <w:szCs w:val="20"/>
          <w:cs/>
        </w:rPr>
      </w:pPr>
      <w:r w:rsidRPr="007266F9">
        <w:rPr>
          <w:rFonts w:cs="Tahoma"/>
          <w:szCs w:val="20"/>
          <w:cs/>
        </w:rPr>
        <w:t xml:space="preserve">ตารางรายละเอียด </w:t>
      </w:r>
      <w:r w:rsidRPr="007266F9">
        <w:rPr>
          <w:rFonts w:cs="Tahoma"/>
          <w:szCs w:val="20"/>
        </w:rPr>
        <w:t xml:space="preserve">IR package </w:t>
      </w:r>
      <w:r w:rsidRPr="007266F9">
        <w:rPr>
          <w:rFonts w:cs="Tahoma"/>
          <w:szCs w:val="20"/>
          <w:cs/>
        </w:rPr>
        <w:t xml:space="preserve">ตาม </w:t>
      </w:r>
      <w:r w:rsidRPr="007266F9">
        <w:rPr>
          <w:rFonts w:cs="Tahoma"/>
          <w:szCs w:val="20"/>
        </w:rPr>
        <w:t>prefer language</w:t>
      </w:r>
      <w:r w:rsidR="00031051">
        <w:rPr>
          <w:rFonts w:cs="Tahoma" w:hint="cs"/>
          <w:szCs w:val="20"/>
          <w:cs/>
        </w:rPr>
        <w:t xml:space="preserve"> (กรณีลูกค้าที่ใช้บริการ </w:t>
      </w:r>
      <w:r w:rsidR="00031051">
        <w:rPr>
          <w:rFonts w:cs="Tahoma"/>
          <w:szCs w:val="20"/>
        </w:rPr>
        <w:t xml:space="preserve">multisim </w:t>
      </w:r>
      <w:r w:rsidR="00031051">
        <w:rPr>
          <w:rFonts w:cs="Tahoma" w:hint="cs"/>
          <w:szCs w:val="20"/>
          <w:cs/>
        </w:rPr>
        <w:t xml:space="preserve">จะต้องแสดงข้อมูลค่าใช้จ่ายเพิ่มเติมของ </w:t>
      </w:r>
      <w:r w:rsidR="00031051">
        <w:rPr>
          <w:rFonts w:cs="Tahoma"/>
          <w:szCs w:val="20"/>
        </w:rPr>
        <w:t xml:space="preserve">multisim </w:t>
      </w:r>
      <w:r w:rsidR="00031051">
        <w:rPr>
          <w:rFonts w:cs="Tahoma" w:hint="cs"/>
          <w:szCs w:val="20"/>
          <w:cs/>
        </w:rPr>
        <w:t>ด้วย)</w:t>
      </w:r>
    </w:p>
    <w:p w:rsidR="007266F9" w:rsidRPr="007266F9" w:rsidRDefault="007266F9" w:rsidP="0074684C">
      <w:pPr>
        <w:ind w:left="432"/>
      </w:pPr>
    </w:p>
    <w:p w:rsidR="007266F9" w:rsidRDefault="007266F9" w:rsidP="007266F9">
      <w:pPr>
        <w:ind w:left="432"/>
      </w:pPr>
      <w:r>
        <w:rPr>
          <w:rFonts w:hint="cs"/>
          <w:cs/>
        </w:rPr>
        <w:t xml:space="preserve">สามารถระบุ </w:t>
      </w:r>
      <w:r>
        <w:t xml:space="preserve">Email address </w:t>
      </w:r>
      <w:r>
        <w:rPr>
          <w:rFonts w:hint="cs"/>
          <w:cs/>
        </w:rPr>
        <w:t xml:space="preserve">ของผู้รับจาก </w:t>
      </w:r>
      <w:r>
        <w:t xml:space="preserve">Primary contact </w:t>
      </w:r>
      <w:r>
        <w:rPr>
          <w:rFonts w:hint="cs"/>
          <w:cs/>
        </w:rPr>
        <w:t>ได้</w:t>
      </w:r>
    </w:p>
    <w:p w:rsidR="00031051" w:rsidRDefault="00031051" w:rsidP="007266F9">
      <w:pPr>
        <w:ind w:left="432"/>
      </w:pPr>
    </w:p>
    <w:p w:rsidR="00031051" w:rsidRDefault="00031051" w:rsidP="007266F9">
      <w:pPr>
        <w:ind w:left="432"/>
      </w:pPr>
      <w:r>
        <w:rPr>
          <w:rFonts w:hint="cs"/>
          <w:cs/>
        </w:rPr>
        <w:t xml:space="preserve">สามารถระบุ </w:t>
      </w:r>
      <w:r>
        <w:t xml:space="preserve">Email Sender </w:t>
      </w:r>
      <w:r>
        <w:rPr>
          <w:rFonts w:hint="cs"/>
          <w:cs/>
        </w:rPr>
        <w:t xml:space="preserve">โดยคำนวณจาก </w:t>
      </w:r>
      <w:r>
        <w:t xml:space="preserve">Mobile segment </w:t>
      </w:r>
      <w:r>
        <w:rPr>
          <w:rFonts w:hint="cs"/>
          <w:cs/>
        </w:rPr>
        <w:t xml:space="preserve">และ </w:t>
      </w:r>
      <w:r>
        <w:t xml:space="preserve">account category </w:t>
      </w:r>
      <w:r>
        <w:rPr>
          <w:rFonts w:hint="cs"/>
          <w:cs/>
        </w:rPr>
        <w:t>ได้</w:t>
      </w:r>
    </w:p>
    <w:p w:rsidR="00031051" w:rsidRDefault="00031051" w:rsidP="007266F9">
      <w:pPr>
        <w:ind w:left="432"/>
      </w:pPr>
    </w:p>
    <w:p w:rsidR="00031051" w:rsidRDefault="00031051" w:rsidP="007266F9">
      <w:pPr>
        <w:ind w:left="432"/>
      </w:pPr>
      <w:r>
        <w:rPr>
          <w:rFonts w:hint="cs"/>
          <w:cs/>
        </w:rPr>
        <w:t>สามารถ</w:t>
      </w:r>
      <w:r w:rsidR="00671B31">
        <w:t xml:space="preserve"> R</w:t>
      </w:r>
      <w:r>
        <w:t xml:space="preserve">e send Email </w:t>
      </w:r>
      <w:r>
        <w:rPr>
          <w:rFonts w:hint="cs"/>
          <w:cs/>
        </w:rPr>
        <w:t>ได้จาก</w:t>
      </w:r>
      <w:r w:rsidR="00671B31">
        <w:rPr>
          <w:rFonts w:hint="cs"/>
          <w:cs/>
        </w:rPr>
        <w:t xml:space="preserve">เมนู </w:t>
      </w:r>
      <w:r w:rsidR="00671B31">
        <w:t xml:space="preserve">Email Order History </w:t>
      </w:r>
      <w:r w:rsidR="00671B31">
        <w:rPr>
          <w:rFonts w:hint="cs"/>
          <w:cs/>
        </w:rPr>
        <w:t xml:space="preserve">ทางด้านซ้ายของหน้าจอ โดยระบบจะเก็บข้อมูล </w:t>
      </w:r>
      <w:r w:rsidR="00671B31">
        <w:t xml:space="preserve">Order </w:t>
      </w:r>
      <w:r w:rsidR="00671B31">
        <w:rPr>
          <w:rFonts w:hint="cs"/>
          <w:cs/>
        </w:rPr>
        <w:t xml:space="preserve">เดิมไว้เป็นระยะเวลา </w:t>
      </w:r>
      <w:r w:rsidR="00671B31">
        <w:t xml:space="preserve">30 </w:t>
      </w:r>
      <w:r w:rsidR="00671B31">
        <w:rPr>
          <w:rFonts w:hint="cs"/>
          <w:cs/>
        </w:rPr>
        <w:t>วัน</w:t>
      </w:r>
      <w:r>
        <w:t xml:space="preserve"> </w:t>
      </w:r>
    </w:p>
    <w:p w:rsidR="003D0A1A" w:rsidRDefault="003D0A1A" w:rsidP="007266F9">
      <w:pPr>
        <w:ind w:left="432"/>
      </w:pPr>
    </w:p>
    <w:p w:rsidR="00F173BA" w:rsidRDefault="00F173BA" w:rsidP="00F173BA">
      <w:pPr>
        <w:ind w:left="432"/>
      </w:pPr>
      <w:r>
        <w:rPr>
          <w:rFonts w:hint="cs"/>
          <w:cs/>
        </w:rPr>
        <w:t>สามารถจัดเก็บ</w:t>
      </w:r>
      <w:r>
        <w:t>/</w:t>
      </w:r>
      <w:r>
        <w:rPr>
          <w:rFonts w:hint="cs"/>
          <w:cs/>
        </w:rPr>
        <w:t>เพิ่ม</w:t>
      </w:r>
      <w:r>
        <w:t>/</w:t>
      </w:r>
      <w:r>
        <w:rPr>
          <w:rFonts w:hint="cs"/>
          <w:cs/>
        </w:rPr>
        <w:t xml:space="preserve">ลบ </w:t>
      </w:r>
      <w:r>
        <w:t>Email Message Template</w:t>
      </w:r>
      <w:r>
        <w:rPr>
          <w:rFonts w:hint="cs"/>
          <w:cs/>
        </w:rPr>
        <w:t xml:space="preserve"> จากระบบ </w:t>
      </w:r>
      <w:r>
        <w:t xml:space="preserve">Back office </w:t>
      </w:r>
      <w:r>
        <w:rPr>
          <w:rFonts w:hint="cs"/>
          <w:cs/>
        </w:rPr>
        <w:t>ได้</w:t>
      </w:r>
      <w:r>
        <w:t xml:space="preserve"> (</w:t>
      </w:r>
      <w:r>
        <w:rPr>
          <w:rFonts w:hint="cs"/>
          <w:cs/>
        </w:rPr>
        <w:t>กำหนด</w:t>
      </w:r>
      <w:r>
        <w:t xml:space="preserve"> default type </w:t>
      </w:r>
      <w:r>
        <w:rPr>
          <w:rFonts w:hint="cs"/>
          <w:cs/>
        </w:rPr>
        <w:t xml:space="preserve">ตามข้อมูล </w:t>
      </w:r>
      <w:r>
        <w:t xml:space="preserve">Account category </w:t>
      </w:r>
      <w:r>
        <w:rPr>
          <w:rFonts w:hint="cs"/>
          <w:cs/>
        </w:rPr>
        <w:t xml:space="preserve">และ </w:t>
      </w:r>
      <w:r>
        <w:t>Mobile segment)</w:t>
      </w:r>
    </w:p>
    <w:p w:rsidR="00F173BA" w:rsidRDefault="00F173BA" w:rsidP="003D0A1A">
      <w:pPr>
        <w:ind w:left="432"/>
      </w:pPr>
    </w:p>
    <w:p w:rsidR="003D0A1A" w:rsidRDefault="003D0A1A" w:rsidP="003D0A1A">
      <w:pPr>
        <w:ind w:left="432"/>
      </w:pPr>
      <w:r>
        <w:rPr>
          <w:rFonts w:hint="cs"/>
          <w:cs/>
        </w:rPr>
        <w:t>สามารถจัดเก็บ</w:t>
      </w:r>
      <w:r>
        <w:t>/</w:t>
      </w:r>
      <w:r>
        <w:rPr>
          <w:rFonts w:hint="cs"/>
          <w:cs/>
        </w:rPr>
        <w:t>เพิ่ม</w:t>
      </w:r>
      <w:r>
        <w:t>/</w:t>
      </w:r>
      <w:r>
        <w:rPr>
          <w:rFonts w:hint="cs"/>
          <w:cs/>
        </w:rPr>
        <w:t xml:space="preserve">ลบ </w:t>
      </w:r>
      <w:r>
        <w:t>Email Sender Account</w:t>
      </w:r>
      <w:r>
        <w:rPr>
          <w:rFonts w:hint="cs"/>
          <w:cs/>
        </w:rPr>
        <w:t xml:space="preserve"> จากระบบ </w:t>
      </w:r>
      <w:r>
        <w:t xml:space="preserve">Back office </w:t>
      </w:r>
      <w:r>
        <w:rPr>
          <w:rFonts w:hint="cs"/>
          <w:cs/>
        </w:rPr>
        <w:t>ได้</w:t>
      </w:r>
    </w:p>
    <w:p w:rsidR="003D0A1A" w:rsidRDefault="003D0A1A" w:rsidP="007266F9">
      <w:pPr>
        <w:ind w:left="432"/>
      </w:pPr>
    </w:p>
    <w:p w:rsidR="003D0A1A" w:rsidRDefault="003D0A1A" w:rsidP="007266F9">
      <w:pPr>
        <w:ind w:left="432"/>
      </w:pPr>
      <w:r>
        <w:rPr>
          <w:rFonts w:hint="cs"/>
          <w:cs/>
        </w:rPr>
        <w:t>สามารถจัดเก็บ</w:t>
      </w:r>
      <w:r>
        <w:t>/</w:t>
      </w:r>
      <w:r>
        <w:rPr>
          <w:rFonts w:hint="cs"/>
          <w:cs/>
        </w:rPr>
        <w:t>เพิ่ม</w:t>
      </w:r>
      <w:r>
        <w:t>/</w:t>
      </w:r>
      <w:r>
        <w:rPr>
          <w:rFonts w:hint="cs"/>
          <w:cs/>
        </w:rPr>
        <w:t xml:space="preserve">ลบ </w:t>
      </w:r>
      <w:r>
        <w:t>Email Template</w:t>
      </w:r>
      <w:r>
        <w:rPr>
          <w:rFonts w:hint="cs"/>
          <w:cs/>
        </w:rPr>
        <w:t xml:space="preserve"> จากระบบ </w:t>
      </w:r>
      <w:r>
        <w:t xml:space="preserve">Back office </w:t>
      </w:r>
      <w:r>
        <w:rPr>
          <w:rFonts w:hint="cs"/>
          <w:cs/>
        </w:rPr>
        <w:t>ได้</w:t>
      </w:r>
    </w:p>
    <w:p w:rsidR="003D0A1A" w:rsidRDefault="003D0A1A" w:rsidP="007266F9">
      <w:pPr>
        <w:ind w:left="432"/>
      </w:pPr>
    </w:p>
    <w:p w:rsidR="003D0A1A" w:rsidRDefault="003D0A1A" w:rsidP="007266F9">
      <w:pPr>
        <w:ind w:left="432"/>
      </w:pPr>
      <w:r>
        <w:rPr>
          <w:rFonts w:hint="cs"/>
          <w:cs/>
        </w:rPr>
        <w:t xml:space="preserve">สามารถจัดเก็บรูปแบบเนื้อหา </w:t>
      </w:r>
      <w:r>
        <w:t xml:space="preserve">Email </w:t>
      </w:r>
      <w:r>
        <w:rPr>
          <w:rFonts w:hint="cs"/>
          <w:cs/>
        </w:rPr>
        <w:t xml:space="preserve">ตามต้องการได้ที่ระบบ </w:t>
      </w:r>
      <w:r>
        <w:t>Back Office</w:t>
      </w:r>
      <w:r>
        <w:rPr>
          <w:rFonts w:hint="cs"/>
          <w:cs/>
        </w:rPr>
        <w:t xml:space="preserve"> โดยสามารถแบ่งออกเป็น </w:t>
      </w:r>
      <w:r>
        <w:t xml:space="preserve">2 </w:t>
      </w:r>
      <w:r>
        <w:rPr>
          <w:rFonts w:hint="cs"/>
          <w:cs/>
        </w:rPr>
        <w:t>ภาษา คือ ภาษาไทยและภาษาอังกฤษได้</w:t>
      </w:r>
    </w:p>
    <w:p w:rsidR="00145E19" w:rsidRDefault="00145E19" w:rsidP="007266F9">
      <w:pPr>
        <w:ind w:left="432"/>
      </w:pPr>
    </w:p>
    <w:p w:rsidR="00145E19" w:rsidRDefault="00145E19" w:rsidP="007266F9">
      <w:pPr>
        <w:ind w:left="432"/>
      </w:pPr>
      <w:r>
        <w:rPr>
          <w:rFonts w:hint="cs"/>
          <w:cs/>
        </w:rPr>
        <w:t xml:space="preserve">เมื่อระบบส่ง </w:t>
      </w:r>
      <w:r>
        <w:t xml:space="preserve">email </w:t>
      </w:r>
      <w:r>
        <w:rPr>
          <w:rFonts w:hint="cs"/>
          <w:cs/>
        </w:rPr>
        <w:t xml:space="preserve">ไปยัง </w:t>
      </w:r>
      <w:r>
        <w:t xml:space="preserve">AIS SMTP Mail Server </w:t>
      </w:r>
      <w:r>
        <w:rPr>
          <w:rFonts w:hint="cs"/>
          <w:cs/>
        </w:rPr>
        <w:t xml:space="preserve">ได้สำเร็จ ระบบสามารถสร้าง </w:t>
      </w:r>
      <w:r>
        <w:t xml:space="preserve">Siebel Activity </w:t>
      </w:r>
      <w:r>
        <w:rPr>
          <w:rFonts w:hint="cs"/>
          <w:cs/>
        </w:rPr>
        <w:t>ได้อย่างอัตโนมัติ</w:t>
      </w:r>
    </w:p>
    <w:p w:rsidR="00145E19" w:rsidRDefault="00145E19" w:rsidP="007266F9">
      <w:pPr>
        <w:ind w:left="432"/>
      </w:pPr>
    </w:p>
    <w:p w:rsidR="00145E19" w:rsidRPr="00145E19" w:rsidRDefault="00145E19" w:rsidP="007266F9">
      <w:pPr>
        <w:ind w:left="432"/>
        <w:rPr>
          <w:cs/>
        </w:rPr>
      </w:pPr>
      <w:r>
        <w:rPr>
          <w:rFonts w:hint="cs"/>
          <w:cs/>
        </w:rPr>
        <w:t xml:space="preserve">ระบบสามารถส่งข้อมูล </w:t>
      </w:r>
      <w:r>
        <w:t xml:space="preserve">email address </w:t>
      </w:r>
      <w:r>
        <w:rPr>
          <w:rFonts w:hint="cs"/>
          <w:cs/>
        </w:rPr>
        <w:t xml:space="preserve">กลับไปอัพเดท </w:t>
      </w:r>
      <w:r>
        <w:t xml:space="preserve">Social Profile </w:t>
      </w:r>
      <w:r>
        <w:rPr>
          <w:rFonts w:hint="cs"/>
          <w:cs/>
        </w:rPr>
        <w:t xml:space="preserve">ที่ </w:t>
      </w:r>
      <w:r>
        <w:t xml:space="preserve">AIS back end </w:t>
      </w:r>
      <w:r>
        <w:rPr>
          <w:rFonts w:hint="cs"/>
          <w:cs/>
        </w:rPr>
        <w:t>ได้</w:t>
      </w:r>
    </w:p>
    <w:p w:rsidR="003D0A1A" w:rsidRDefault="003D0A1A" w:rsidP="007266F9">
      <w:pPr>
        <w:ind w:left="432"/>
      </w:pPr>
    </w:p>
    <w:p w:rsidR="003A1EFB" w:rsidRPr="007511C4" w:rsidRDefault="003A1EFB" w:rsidP="003A1EFB">
      <w:pPr>
        <w:rPr>
          <w:b/>
          <w:bCs/>
        </w:rPr>
      </w:pPr>
      <w:r w:rsidRPr="007511C4">
        <w:rPr>
          <w:b/>
          <w:bCs/>
        </w:rPr>
        <w:t>Interface Plugin</w:t>
      </w:r>
    </w:p>
    <w:p w:rsidR="003A1EFB" w:rsidRDefault="003A1EFB" w:rsidP="003A1EFB"/>
    <w:p w:rsidR="007511C4" w:rsidRPr="00535713" w:rsidRDefault="007511C4" w:rsidP="007511C4">
      <w:r w:rsidRPr="00535713">
        <w:t>Check Customer Profile BOS / non BOS , Prepaid / Postpaid</w:t>
      </w:r>
    </w:p>
    <w:p w:rsidR="007511C4" w:rsidRPr="00535713" w:rsidRDefault="007511C4" w:rsidP="007511C4">
      <w:pPr>
        <w:rPr>
          <w:b/>
          <w:bCs/>
          <w:sz w:val="16"/>
          <w:szCs w:val="16"/>
        </w:rPr>
      </w:pPr>
    </w:p>
    <w:tbl>
      <w:tblPr>
        <w:tblW w:w="9696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866"/>
        <w:gridCol w:w="1276"/>
        <w:gridCol w:w="2693"/>
        <w:gridCol w:w="3169"/>
        <w:gridCol w:w="900"/>
        <w:gridCol w:w="792"/>
      </w:tblGrid>
      <w:tr w:rsidR="007511C4" w:rsidRPr="00535713" w:rsidTr="007C6B0F">
        <w:trPr>
          <w:trHeight w:val="300"/>
        </w:trPr>
        <w:tc>
          <w:tcPr>
            <w:tcW w:w="21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</w:tcPr>
          <w:p w:rsidR="007511C4" w:rsidRPr="00535713" w:rsidRDefault="007511C4" w:rsidP="007511C4">
            <w:r w:rsidRPr="00535713">
              <w:t>Service Name</w:t>
            </w:r>
          </w:p>
        </w:tc>
        <w:tc>
          <w:tcPr>
            <w:tcW w:w="755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pPr>
              <w:rPr>
                <w:color w:val="0000FF"/>
              </w:rPr>
            </w:pPr>
            <w:r w:rsidRPr="00535713">
              <w:t>A_GetCCCustInfo</w:t>
            </w:r>
          </w:p>
        </w:tc>
      </w:tr>
      <w:tr w:rsidR="007511C4" w:rsidRPr="00535713" w:rsidTr="007C6B0F">
        <w:trPr>
          <w:trHeight w:val="300"/>
        </w:trPr>
        <w:tc>
          <w:tcPr>
            <w:tcW w:w="21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</w:tcPr>
          <w:p w:rsidR="007511C4" w:rsidRPr="00535713" w:rsidRDefault="007511C4" w:rsidP="007511C4">
            <w:r w:rsidRPr="00535713">
              <w:t>Description</w:t>
            </w:r>
          </w:p>
        </w:tc>
        <w:tc>
          <w:tcPr>
            <w:tcW w:w="755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Check customer profile</w:t>
            </w:r>
          </w:p>
        </w:tc>
      </w:tr>
      <w:tr w:rsidR="007511C4" w:rsidRPr="00535713" w:rsidTr="007C6B0F">
        <w:trPr>
          <w:trHeight w:val="300"/>
        </w:trPr>
        <w:tc>
          <w:tcPr>
            <w:tcW w:w="969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FFCC"/>
          </w:tcPr>
          <w:p w:rsidR="007511C4" w:rsidRPr="00535713" w:rsidRDefault="007511C4" w:rsidP="007511C4">
            <w:r w:rsidRPr="00535713">
              <w:t>Input Parameter</w:t>
            </w:r>
          </w:p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</w:tcPr>
          <w:p w:rsidR="007511C4" w:rsidRPr="00535713" w:rsidRDefault="007511C4" w:rsidP="007511C4">
            <w:r w:rsidRPr="00535713">
              <w:t>Type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 xml:space="preserve">M/O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>Field name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 xml:space="preserve">Description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>Field type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>length</w:t>
            </w:r>
          </w:p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I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CHANNEL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/>
        </w:tc>
      </w:tr>
      <w:tr w:rsidR="007511C4" w:rsidRPr="00535713" w:rsidTr="007C6B0F">
        <w:trPr>
          <w:trHeight w:val="285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I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MOBILE_NO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&lt;&lt;08xxxxxxxxxx&gt;&gt;</w:t>
            </w: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10</w:t>
            </w:r>
          </w:p>
        </w:tc>
      </w:tr>
      <w:tr w:rsidR="007511C4" w:rsidRPr="00535713" w:rsidTr="007C6B0F">
        <w:trPr>
          <w:trHeight w:val="300"/>
        </w:trPr>
        <w:tc>
          <w:tcPr>
            <w:tcW w:w="969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FFCC"/>
          </w:tcPr>
          <w:p w:rsidR="007511C4" w:rsidRPr="00535713" w:rsidRDefault="007511C4" w:rsidP="007511C4">
            <w:r w:rsidRPr="00535713">
              <w:t>Output Parameter</w:t>
            </w:r>
          </w:p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</w:tcPr>
          <w:p w:rsidR="007511C4" w:rsidRPr="00535713" w:rsidRDefault="007511C4" w:rsidP="007511C4">
            <w:r w:rsidRPr="00535713">
              <w:t>Type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>M/O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>Field name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 xml:space="preserve">Description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>Field type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>length</w:t>
            </w:r>
          </w:p>
        </w:tc>
      </w:tr>
      <w:tr w:rsidR="007511C4" w:rsidRPr="00535713" w:rsidTr="007C6B0F">
        <w:trPr>
          <w:trHeight w:val="359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BILL_CYCLE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57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ACCOUNT_NO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531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CUST_TYPE_PC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836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BIRTH_DATE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232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CUST_CLASS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613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lastRenderedPageBreak/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MOBILE_NO_STATUS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85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GROUP_CODE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193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CRM_SEGMENT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47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CORPORATE_TYPE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71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ACCOUNT_NUM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353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MOBILE_SEGMENT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309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PROVINCE_CODE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02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NETWORK_TYPE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02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SUB_NETWORK_TYPE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02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NAME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02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ID_CARD_NO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02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PASSWORD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353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CHURN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47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CA_BLACKLIST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47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REGISTER_DATE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47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CONTRACT_PHONE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47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PA_GROUP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359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PAYMENT_TYPE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447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ACCOUNT_NUM2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NATIONALITY_CODE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REGION_CODE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M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LOCAL_LANGUAGE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PP_COS_ID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>
            <w:pPr>
              <w:rPr>
                <w:cs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CA_NAME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CA_ID_CARD_NO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EFFECTIVE_DATE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CLV_SEGMENT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REMARK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TITLE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CONTACT_EMAIL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ASSET_ID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DESCRIPTION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CREATE_DATE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CONTACT_DESC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NEW_MB_NETWORK_TYPE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BILL_DESC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lastRenderedPageBreak/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BRAND_NAME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INFO_TYPE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REC_TYPE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SYSTEM_TYPE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AMENDMENT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>
            <w:r w:rsidRPr="00535713">
              <w:t>WAIVE_REMARKS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>
            <w:r w:rsidRPr="00535713">
              <w:t>CHAR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/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/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/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11C4" w:rsidRPr="00535713" w:rsidRDefault="007511C4" w:rsidP="007511C4"/>
        </w:tc>
        <w:tc>
          <w:tcPr>
            <w:tcW w:w="31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511C4" w:rsidRPr="00535713" w:rsidRDefault="007511C4" w:rsidP="007511C4"/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</w:tcPr>
          <w:p w:rsidR="007511C4" w:rsidRPr="00535713" w:rsidRDefault="007511C4" w:rsidP="007511C4"/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>Return Code</w:t>
            </w:r>
          </w:p>
        </w:tc>
        <w:tc>
          <w:tcPr>
            <w:tcW w:w="755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CCFFCC"/>
            <w:vAlign w:val="center"/>
            <w:hideMark/>
          </w:tcPr>
          <w:p w:rsidR="007511C4" w:rsidRPr="00535713" w:rsidRDefault="007511C4" w:rsidP="007511C4">
            <w:r w:rsidRPr="00535713">
              <w:t xml:space="preserve">Description </w:t>
            </w:r>
          </w:p>
        </w:tc>
      </w:tr>
      <w:tr w:rsidR="007511C4" w:rsidRPr="00535713" w:rsidTr="007C6B0F">
        <w:trPr>
          <w:trHeight w:val="30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/>
        </w:tc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>=   </w:t>
            </w:r>
            <w:r w:rsidRPr="00535713">
              <w:rPr>
                <w:color w:val="0000FF"/>
              </w:rPr>
              <w:t>‘0’</w:t>
            </w:r>
            <w:r w:rsidRPr="00535713">
              <w:t>     </w:t>
            </w:r>
          </w:p>
        </w:tc>
        <w:tc>
          <w:tcPr>
            <w:tcW w:w="755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pPr>
              <w:rPr>
                <w:color w:val="008000"/>
              </w:rPr>
            </w:pPr>
            <w:r w:rsidRPr="00535713">
              <w:rPr>
                <w:color w:val="008000"/>
              </w:rPr>
              <w:t>/* Call Service success  */</w:t>
            </w:r>
          </w:p>
        </w:tc>
      </w:tr>
      <w:tr w:rsidR="007511C4" w:rsidRPr="00535713" w:rsidTr="007C6B0F">
        <w:trPr>
          <w:trHeight w:val="285"/>
        </w:trPr>
        <w:tc>
          <w:tcPr>
            <w:tcW w:w="8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511C4" w:rsidRPr="00535713" w:rsidRDefault="007511C4" w:rsidP="007511C4"/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11C4" w:rsidRPr="00535713" w:rsidRDefault="007511C4" w:rsidP="007511C4">
            <w:r w:rsidRPr="00535713">
              <w:t xml:space="preserve">&lt;&gt; </w:t>
            </w:r>
            <w:r w:rsidRPr="00535713">
              <w:rPr>
                <w:color w:val="0000FF"/>
              </w:rPr>
              <w:t>‘0</w:t>
            </w:r>
          </w:p>
        </w:tc>
        <w:tc>
          <w:tcPr>
            <w:tcW w:w="755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511C4" w:rsidRPr="00535713" w:rsidRDefault="007511C4" w:rsidP="007511C4">
            <w:pPr>
              <w:rPr>
                <w:color w:val="008000"/>
              </w:rPr>
            </w:pPr>
            <w:r w:rsidRPr="00535713">
              <w:rPr>
                <w:color w:val="008000"/>
              </w:rPr>
              <w:t xml:space="preserve">/* Call Service failed */ code </w:t>
            </w:r>
            <w:r w:rsidRPr="00535713">
              <w:rPr>
                <w:color w:val="008000"/>
                <w:cs/>
              </w:rPr>
              <w:t>ที่เป็นไปได้ดังนี้</w:t>
            </w:r>
          </w:p>
        </w:tc>
      </w:tr>
    </w:tbl>
    <w:p w:rsidR="003D0A1A" w:rsidRDefault="003D0A1A" w:rsidP="007266F9">
      <w:pPr>
        <w:ind w:left="432"/>
      </w:pPr>
    </w:p>
    <w:p w:rsidR="007511C4" w:rsidRDefault="007511C4"/>
    <w:p w:rsidR="007511C4" w:rsidRDefault="007511C4">
      <w:pPr>
        <w:rPr>
          <w:b/>
          <w:bCs/>
        </w:rPr>
      </w:pPr>
      <w:r w:rsidRPr="007511C4">
        <w:rPr>
          <w:b/>
          <w:bCs/>
        </w:rPr>
        <w:t>Interface Siebel</w:t>
      </w:r>
    </w:p>
    <w:p w:rsidR="007511C4" w:rsidRPr="007511C4" w:rsidRDefault="007511C4">
      <w:pPr>
        <w:rPr>
          <w:b/>
          <w:bCs/>
        </w:rPr>
      </w:pPr>
    </w:p>
    <w:p w:rsidR="007511C4" w:rsidRPr="00BE74F8" w:rsidRDefault="007511C4" w:rsidP="007511C4">
      <w:pPr>
        <w:rPr>
          <w:b/>
          <w:bCs/>
        </w:rPr>
      </w:pPr>
      <w:r w:rsidRPr="00613E4C">
        <w:rPr>
          <w:b/>
          <w:bCs/>
        </w:rPr>
        <w:t>Web Service File Format -</w:t>
      </w:r>
      <w:r>
        <w:rPr>
          <w:b/>
          <w:bCs/>
        </w:rPr>
        <w:t xml:space="preserve"> </w:t>
      </w:r>
      <w:r w:rsidRPr="00C24A34">
        <w:rPr>
          <w:b/>
          <w:bCs/>
          <w:i/>
        </w:rPr>
        <w:t>AIS Contact Social Media WS Update Social Profile</w:t>
      </w:r>
    </w:p>
    <w:p w:rsidR="007511C4" w:rsidRPr="007511C4" w:rsidRDefault="007511C4"/>
    <w:p w:rsidR="007511C4" w:rsidRPr="00613E4C" w:rsidRDefault="007511C4" w:rsidP="007511C4">
      <w:pPr>
        <w:rPr>
          <w:cs/>
        </w:rPr>
      </w:pPr>
      <w:r>
        <w:t>Inputs: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1228"/>
        <w:gridCol w:w="3240"/>
        <w:gridCol w:w="1260"/>
        <w:gridCol w:w="1080"/>
      </w:tblGrid>
      <w:tr w:rsidR="007511C4" w:rsidRPr="005C47F3" w:rsidTr="007C6B0F">
        <w:tc>
          <w:tcPr>
            <w:tcW w:w="2552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Field Name</w:t>
            </w:r>
          </w:p>
        </w:tc>
        <w:tc>
          <w:tcPr>
            <w:tcW w:w="1228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Required</w:t>
            </w:r>
          </w:p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(Y/N)</w:t>
            </w:r>
          </w:p>
        </w:tc>
        <w:tc>
          <w:tcPr>
            <w:tcW w:w="3240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Description</w:t>
            </w:r>
          </w:p>
        </w:tc>
        <w:tc>
          <w:tcPr>
            <w:tcW w:w="1260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Type</w:t>
            </w:r>
          </w:p>
        </w:tc>
        <w:tc>
          <w:tcPr>
            <w:tcW w:w="1080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 xml:space="preserve">Length 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pPr>
              <w:rPr>
                <w:color w:val="FF0000"/>
              </w:rPr>
            </w:pPr>
            <w:r w:rsidRPr="00423262">
              <w:rPr>
                <w:color w:val="FF0000"/>
              </w:rPr>
              <w:t>inMobileNo</w:t>
            </w:r>
          </w:p>
        </w:tc>
        <w:tc>
          <w:tcPr>
            <w:tcW w:w="1228" w:type="dxa"/>
          </w:tcPr>
          <w:p w:rsidR="007511C4" w:rsidRPr="006929A0" w:rsidRDefault="007511C4" w:rsidP="007511C4">
            <w:r>
              <w:t>Y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 xml:space="preserve">Query </w:t>
            </w:r>
            <w:r w:rsidRPr="009817E4">
              <w:t>Mobile Number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Pr="006929A0" w:rsidRDefault="007511C4" w:rsidP="007511C4">
            <w:r>
              <w:t>15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inParam1</w:t>
            </w:r>
          </w:p>
        </w:tc>
        <w:tc>
          <w:tcPr>
            <w:tcW w:w="1228" w:type="dxa"/>
          </w:tcPr>
          <w:p w:rsidR="007511C4" w:rsidRPr="001B536E" w:rsidRDefault="007511C4" w:rsidP="007511C4">
            <w:r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1</w:t>
            </w:r>
          </w:p>
        </w:tc>
        <w:tc>
          <w:tcPr>
            <w:tcW w:w="1260" w:type="dxa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6820D4" w:rsidRDefault="007511C4" w:rsidP="007511C4">
            <w:r>
              <w:t>255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inParam2</w:t>
            </w:r>
          </w:p>
        </w:tc>
        <w:tc>
          <w:tcPr>
            <w:tcW w:w="1228" w:type="dxa"/>
          </w:tcPr>
          <w:p w:rsidR="007511C4" w:rsidRPr="006929A0" w:rsidRDefault="007511C4" w:rsidP="007511C4">
            <w:r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2</w:t>
            </w:r>
          </w:p>
        </w:tc>
        <w:tc>
          <w:tcPr>
            <w:tcW w:w="1260" w:type="dxa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6820D4" w:rsidRDefault="007511C4" w:rsidP="007511C4">
            <w:r>
              <w:t>255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inParam3</w:t>
            </w:r>
          </w:p>
        </w:tc>
        <w:tc>
          <w:tcPr>
            <w:tcW w:w="1228" w:type="dxa"/>
          </w:tcPr>
          <w:p w:rsidR="007511C4" w:rsidRDefault="007511C4" w:rsidP="007511C4">
            <w:r w:rsidRPr="00F806B5"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3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Pr="006820D4" w:rsidRDefault="007511C4" w:rsidP="007511C4">
            <w:r>
              <w:t>255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inParam4</w:t>
            </w:r>
          </w:p>
        </w:tc>
        <w:tc>
          <w:tcPr>
            <w:tcW w:w="1228" w:type="dxa"/>
          </w:tcPr>
          <w:p w:rsidR="007511C4" w:rsidRDefault="007511C4" w:rsidP="007511C4">
            <w:r w:rsidRPr="00F806B5"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4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Pr="006929A0" w:rsidRDefault="007511C4" w:rsidP="007511C4">
            <w:r>
              <w:t>255</w:t>
            </w:r>
          </w:p>
        </w:tc>
      </w:tr>
      <w:tr w:rsidR="007511C4" w:rsidRPr="00932871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inParam5</w:t>
            </w:r>
          </w:p>
        </w:tc>
        <w:tc>
          <w:tcPr>
            <w:tcW w:w="1228" w:type="dxa"/>
          </w:tcPr>
          <w:p w:rsidR="007511C4" w:rsidRDefault="007511C4" w:rsidP="007511C4">
            <w:r w:rsidRPr="00F806B5"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5</w:t>
            </w:r>
          </w:p>
        </w:tc>
        <w:tc>
          <w:tcPr>
            <w:tcW w:w="1260" w:type="dxa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6929A0" w:rsidRDefault="007511C4" w:rsidP="007511C4">
            <w:r>
              <w:t>255</w:t>
            </w:r>
          </w:p>
        </w:tc>
      </w:tr>
    </w:tbl>
    <w:p w:rsidR="007511C4" w:rsidRDefault="007511C4" w:rsidP="007511C4">
      <w:pPr>
        <w:rPr>
          <w:rFonts w:ascii="Arial" w:hAnsi="Arial"/>
          <w:smallCaps/>
          <w:kern w:val="28"/>
          <w:sz w:val="26"/>
          <w:szCs w:val="26"/>
        </w:rPr>
      </w:pPr>
      <w:bookmarkStart w:id="46" w:name="_Toc169337753"/>
    </w:p>
    <w:p w:rsidR="007511C4" w:rsidRPr="00DF5642" w:rsidRDefault="007511C4" w:rsidP="007511C4">
      <w:pPr>
        <w:rPr>
          <w:cs/>
        </w:rPr>
      </w:pPr>
      <w:r w:rsidRPr="00DF5642">
        <w:t>Output Return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3240"/>
        <w:gridCol w:w="1260"/>
        <w:gridCol w:w="1080"/>
        <w:gridCol w:w="1649"/>
      </w:tblGrid>
      <w:tr w:rsidR="007511C4" w:rsidRPr="00CC53FC" w:rsidTr="007C6B0F">
        <w:tc>
          <w:tcPr>
            <w:tcW w:w="2552" w:type="dxa"/>
            <w:shd w:val="clear" w:color="auto" w:fill="000000"/>
          </w:tcPr>
          <w:p w:rsidR="007511C4" w:rsidRPr="00CC53FC" w:rsidRDefault="007511C4" w:rsidP="007511C4">
            <w:r w:rsidRPr="00CC53FC">
              <w:t>Field Name</w:t>
            </w:r>
          </w:p>
        </w:tc>
        <w:tc>
          <w:tcPr>
            <w:tcW w:w="3240" w:type="dxa"/>
            <w:shd w:val="clear" w:color="auto" w:fill="000000"/>
          </w:tcPr>
          <w:p w:rsidR="007511C4" w:rsidRPr="00CC53FC" w:rsidRDefault="007511C4" w:rsidP="007511C4">
            <w:r w:rsidRPr="00CC53FC">
              <w:t>Description</w:t>
            </w:r>
          </w:p>
        </w:tc>
        <w:tc>
          <w:tcPr>
            <w:tcW w:w="1260" w:type="dxa"/>
            <w:shd w:val="clear" w:color="auto" w:fill="000000"/>
          </w:tcPr>
          <w:p w:rsidR="007511C4" w:rsidRPr="00CC53FC" w:rsidRDefault="007511C4" w:rsidP="007511C4">
            <w:r w:rsidRPr="00CC53FC">
              <w:t>Type</w:t>
            </w:r>
          </w:p>
        </w:tc>
        <w:tc>
          <w:tcPr>
            <w:tcW w:w="1080" w:type="dxa"/>
            <w:shd w:val="clear" w:color="auto" w:fill="000000"/>
          </w:tcPr>
          <w:p w:rsidR="007511C4" w:rsidRPr="00CC53FC" w:rsidRDefault="007511C4" w:rsidP="007511C4">
            <w:r w:rsidRPr="00CC53FC">
              <w:t xml:space="preserve">Length </w:t>
            </w:r>
          </w:p>
        </w:tc>
        <w:tc>
          <w:tcPr>
            <w:tcW w:w="1649" w:type="dxa"/>
            <w:shd w:val="clear" w:color="auto" w:fill="000000"/>
          </w:tcPr>
          <w:p w:rsidR="007511C4" w:rsidRPr="00CC53FC" w:rsidRDefault="007511C4" w:rsidP="007511C4">
            <w:r w:rsidRPr="00CC53FC">
              <w:t>Example</w:t>
            </w:r>
          </w:p>
        </w:tc>
      </w:tr>
      <w:tr w:rsidR="007511C4" w:rsidRPr="00CC53FC" w:rsidTr="007C6B0F">
        <w:tc>
          <w:tcPr>
            <w:tcW w:w="2552" w:type="dxa"/>
            <w:shd w:val="clear" w:color="auto" w:fill="D6E3BC" w:themeFill="accent3" w:themeFillTint="66"/>
          </w:tcPr>
          <w:p w:rsidR="007511C4" w:rsidRPr="00CC53FC" w:rsidRDefault="007511C4" w:rsidP="007511C4">
            <w:r>
              <w:rPr>
                <w:rFonts w:ascii="Courier New" w:hAnsi="Courier New" w:cs="Courier New"/>
                <w:color w:val="881280"/>
              </w:rPr>
              <w:t>ListOfAisAssetSocialMediaWsQuery</w:t>
            </w:r>
          </w:p>
        </w:tc>
        <w:tc>
          <w:tcPr>
            <w:tcW w:w="3240" w:type="dxa"/>
            <w:shd w:val="clear" w:color="auto" w:fill="D6E3BC" w:themeFill="accent3" w:themeFillTint="66"/>
          </w:tcPr>
          <w:p w:rsidR="007511C4" w:rsidRDefault="007511C4" w:rsidP="007511C4">
            <w:r>
              <w:t>Parent [Asset’s Profile]</w:t>
            </w:r>
          </w:p>
        </w:tc>
        <w:tc>
          <w:tcPr>
            <w:tcW w:w="1260" w:type="dxa"/>
            <w:shd w:val="clear" w:color="auto" w:fill="D6E3BC" w:themeFill="accent3" w:themeFillTint="66"/>
          </w:tcPr>
          <w:p w:rsidR="007511C4" w:rsidRPr="00CC53FC" w:rsidRDefault="007511C4" w:rsidP="007511C4"/>
        </w:tc>
        <w:tc>
          <w:tcPr>
            <w:tcW w:w="1080" w:type="dxa"/>
            <w:shd w:val="clear" w:color="auto" w:fill="D6E3BC" w:themeFill="accent3" w:themeFillTint="66"/>
          </w:tcPr>
          <w:p w:rsidR="007511C4" w:rsidRPr="00CC53FC" w:rsidRDefault="007511C4" w:rsidP="007511C4"/>
        </w:tc>
        <w:tc>
          <w:tcPr>
            <w:tcW w:w="1649" w:type="dxa"/>
            <w:shd w:val="clear" w:color="auto" w:fill="D6E3BC" w:themeFill="accent3" w:themeFillTint="66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MobileNo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Mobile Number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1</w:t>
            </w:r>
            <w:r>
              <w:t>00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AssetId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Asset Id on SIEBEL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15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rPr>
                <w:rFonts w:ascii="Courier New" w:hAnsi="Courier New" w:cs="Courier New"/>
              </w:rPr>
              <w:t>1-6IQ8G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AccountRemark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CA Account Remark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884C2E" w:rsidRDefault="007511C4" w:rsidP="007511C4">
            <w:r>
              <w:rPr>
                <w:rFonts w:hint="cs"/>
                <w:cs/>
              </w:rPr>
              <w:t xml:space="preserve">ห้ามรบกวนหลัง </w:t>
            </w:r>
            <w:r>
              <w:t>18:00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AssetMobileSegment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Mobile Segment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30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t>Gold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AssetNetworkServiceType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 xml:space="preserve">Payment Type : </w:t>
            </w:r>
            <w:r w:rsidRPr="008466BD">
              <w:rPr>
                <w:color w:val="365F91" w:themeColor="accent1" w:themeShade="BF"/>
              </w:rPr>
              <w:t>Post-paid, Pre-paid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30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t>Post-paid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AssetPAGroup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PA Group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30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t>PA1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AssetPrimaryContactId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Asset’s primary contact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15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rPr>
                <w:rFonts w:ascii="Courier New" w:hAnsi="Courier New" w:cs="Courier New"/>
              </w:rPr>
              <w:t>1-7A17RW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AssetProductInstanceName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 xml:space="preserve">Product Name : </w:t>
            </w:r>
            <w:r w:rsidRPr="008466BD">
              <w:rPr>
                <w:color w:val="365F91" w:themeColor="accent1" w:themeShade="BF"/>
              </w:rPr>
              <w:t>GSM Advance, One-2-Call, AIS 3G, AIS 3G One-2-Call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100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t>AIS 3G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AssetStatus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Mobile’s status</w:t>
            </w:r>
          </w:p>
        </w:tc>
        <w:tc>
          <w:tcPr>
            <w:tcW w:w="1260" w:type="dxa"/>
          </w:tcPr>
          <w:p w:rsidR="007511C4" w:rsidRPr="00CC53FC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30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rPr>
                <w:rFonts w:ascii="Courier New" w:hAnsi="Courier New" w:cs="Courier New"/>
              </w:rPr>
              <w:t>Active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BOSFlag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 xml:space="preserve">BOS Flag </w:t>
            </w:r>
            <w:r w:rsidRPr="008466BD">
              <w:rPr>
                <w:color w:val="365F91" w:themeColor="accent1" w:themeShade="BF"/>
              </w:rPr>
              <w:t>(Yes/No)</w:t>
            </w:r>
          </w:p>
        </w:tc>
        <w:tc>
          <w:tcPr>
            <w:tcW w:w="1260" w:type="dxa"/>
          </w:tcPr>
          <w:p w:rsidR="007511C4" w:rsidRPr="00CC53FC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10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t>No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ServiceYears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Mobile’s service years</w:t>
            </w:r>
          </w:p>
        </w:tc>
        <w:tc>
          <w:tcPr>
            <w:tcW w:w="1260" w:type="dxa"/>
          </w:tcPr>
          <w:p w:rsidR="007511C4" w:rsidRPr="00CC53FC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50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rPr>
                <w:rFonts w:ascii="Courier New" w:hAnsi="Courier New" w:cs="Courier New"/>
              </w:rPr>
              <w:t>10 years 7 months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CustomerType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 xml:space="preserve">Customer Type: </w:t>
            </w:r>
            <w:r w:rsidRPr="008466BD">
              <w:rPr>
                <w:color w:val="365F91" w:themeColor="accent1" w:themeShade="BF"/>
              </w:rPr>
              <w:t>Residential, Key Account / SME /…</w:t>
            </w:r>
          </w:p>
        </w:tc>
        <w:tc>
          <w:tcPr>
            <w:tcW w:w="1260" w:type="dxa"/>
          </w:tcPr>
          <w:p w:rsidR="007511C4" w:rsidRPr="00CC53FC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30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rPr>
                <w:rFonts w:ascii="Courier New" w:hAnsi="Courier New" w:cs="Courier New"/>
              </w:rPr>
              <w:t>Residential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FF5C56">
              <w:t>ContactSecretPassword</w:t>
            </w:r>
          </w:p>
        </w:tc>
        <w:tc>
          <w:tcPr>
            <w:tcW w:w="3240" w:type="dxa"/>
          </w:tcPr>
          <w:p w:rsidR="007511C4" w:rsidRDefault="007511C4" w:rsidP="007511C4">
            <w:r>
              <w:t xml:space="preserve">There is secret password set? </w:t>
            </w:r>
            <w:r w:rsidRPr="00FF5C56">
              <w:rPr>
                <w:color w:val="365F91" w:themeColor="accent1" w:themeShade="BF"/>
              </w:rPr>
              <w:lastRenderedPageBreak/>
              <w:t>[Y/N/Null]</w:t>
            </w:r>
          </w:p>
        </w:tc>
        <w:tc>
          <w:tcPr>
            <w:tcW w:w="1260" w:type="dxa"/>
          </w:tcPr>
          <w:p w:rsidR="007511C4" w:rsidRDefault="007511C4" w:rsidP="007511C4">
            <w:r>
              <w:lastRenderedPageBreak/>
              <w:t>Text</w:t>
            </w:r>
          </w:p>
        </w:tc>
        <w:tc>
          <w:tcPr>
            <w:tcW w:w="1080" w:type="dxa"/>
          </w:tcPr>
          <w:p w:rsidR="007511C4" w:rsidRDefault="007511C4" w:rsidP="007511C4">
            <w:r>
              <w:t>1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t>Y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>
              <w:lastRenderedPageBreak/>
              <w:t>ARPU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ARPU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50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t>Normal_750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CC53FC" w:rsidRDefault="007511C4" w:rsidP="007511C4">
            <w:r w:rsidRPr="00CC53FC">
              <w:t>SIMSerialNumber</w:t>
            </w:r>
          </w:p>
        </w:tc>
        <w:tc>
          <w:tcPr>
            <w:tcW w:w="3240" w:type="dxa"/>
          </w:tcPr>
          <w:p w:rsidR="007511C4" w:rsidRPr="00CC53FC" w:rsidRDefault="007511C4" w:rsidP="007511C4">
            <w:r>
              <w:t>SIM Serial Number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>
              <w:t>15</w:t>
            </w:r>
          </w:p>
        </w:tc>
        <w:tc>
          <w:tcPr>
            <w:tcW w:w="1649" w:type="dxa"/>
          </w:tcPr>
          <w:p w:rsidR="007511C4" w:rsidRPr="00CC53FC" w:rsidRDefault="007511C4" w:rsidP="007511C4">
            <w:r>
              <w:rPr>
                <w:rFonts w:ascii="Courier New" w:hAnsi="Courier New" w:cs="Courier New"/>
              </w:rPr>
              <w:t>9117779020527</w:t>
            </w:r>
          </w:p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AssetSocialParams1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1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AssetSocialParams2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2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AssetSocialParams3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3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AssetSocialParams4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4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AssetSocialParams5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5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AssetSocialParams6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6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AssetSocialParams7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7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AssetSocialParams8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8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AssetSocialParams9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9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</w:tcPr>
          <w:p w:rsidR="007511C4" w:rsidRPr="0024657B" w:rsidRDefault="007511C4" w:rsidP="007511C4">
            <w:r w:rsidRPr="0024657B">
              <w:t>AssetSocialParams10</w:t>
            </w:r>
          </w:p>
        </w:tc>
        <w:tc>
          <w:tcPr>
            <w:tcW w:w="3240" w:type="dxa"/>
          </w:tcPr>
          <w:p w:rsidR="007511C4" w:rsidRDefault="007511C4" w:rsidP="007511C4">
            <w:r>
              <w:t>Future output parameter 10</w:t>
            </w:r>
          </w:p>
        </w:tc>
        <w:tc>
          <w:tcPr>
            <w:tcW w:w="1260" w:type="dxa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D6E3BC" w:themeFill="accent3" w:themeFillTint="66"/>
          </w:tcPr>
          <w:p w:rsidR="007511C4" w:rsidRPr="00CC53FC" w:rsidRDefault="007511C4" w:rsidP="007511C4">
            <w:r>
              <w:rPr>
                <w:rFonts w:ascii="Courier New" w:hAnsi="Courier New" w:cs="Courier New"/>
                <w:color w:val="881280"/>
              </w:rPr>
              <w:t>ListOfAisContactSocialMedia</w:t>
            </w:r>
          </w:p>
        </w:tc>
        <w:tc>
          <w:tcPr>
            <w:tcW w:w="3240" w:type="dxa"/>
            <w:shd w:val="clear" w:color="auto" w:fill="D6E3BC" w:themeFill="accent3" w:themeFillTint="66"/>
          </w:tcPr>
          <w:p w:rsidR="007511C4" w:rsidRPr="00CC53FC" w:rsidRDefault="007511C4" w:rsidP="007511C4">
            <w:r>
              <w:t>Child list [Primary Contact’s Social Profile]</w:t>
            </w:r>
          </w:p>
        </w:tc>
        <w:tc>
          <w:tcPr>
            <w:tcW w:w="1260" w:type="dxa"/>
            <w:shd w:val="clear" w:color="auto" w:fill="D6E3BC" w:themeFill="accent3" w:themeFillTint="66"/>
          </w:tcPr>
          <w:p w:rsidR="007511C4" w:rsidRPr="00CC53FC" w:rsidRDefault="007511C4" w:rsidP="007511C4"/>
        </w:tc>
        <w:tc>
          <w:tcPr>
            <w:tcW w:w="1080" w:type="dxa"/>
            <w:shd w:val="clear" w:color="auto" w:fill="D6E3BC" w:themeFill="accent3" w:themeFillTint="66"/>
          </w:tcPr>
          <w:p w:rsidR="007511C4" w:rsidRPr="00CC53FC" w:rsidRDefault="007511C4" w:rsidP="007511C4"/>
        </w:tc>
        <w:tc>
          <w:tcPr>
            <w:tcW w:w="1649" w:type="dxa"/>
            <w:shd w:val="clear" w:color="auto" w:fill="D6E3BC" w:themeFill="accent3" w:themeFillTint="66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5471EA" w:rsidRDefault="007511C4" w:rsidP="007511C4">
            <w:r w:rsidRPr="005471EA">
              <w:t>SocialType</w:t>
            </w:r>
          </w:p>
        </w:tc>
        <w:tc>
          <w:tcPr>
            <w:tcW w:w="3240" w:type="dxa"/>
            <w:shd w:val="clear" w:color="auto" w:fill="auto"/>
          </w:tcPr>
          <w:p w:rsidR="007511C4" w:rsidRDefault="007511C4" w:rsidP="007511C4">
            <w:r>
              <w:t>Type of Social: Facebook 1, Facebook 2, Twitter 1 ,…..</w:t>
            </w:r>
          </w:p>
        </w:tc>
        <w:tc>
          <w:tcPr>
            <w:tcW w:w="1260" w:type="dxa"/>
            <w:shd w:val="clear" w:color="auto" w:fill="auto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CC53FC" w:rsidRDefault="007511C4" w:rsidP="007511C4">
            <w:r>
              <w:t>30</w:t>
            </w:r>
          </w:p>
        </w:tc>
        <w:tc>
          <w:tcPr>
            <w:tcW w:w="1649" w:type="dxa"/>
            <w:shd w:val="clear" w:color="auto" w:fill="auto"/>
          </w:tcPr>
          <w:p w:rsidR="007511C4" w:rsidRPr="00CC53FC" w:rsidRDefault="007511C4" w:rsidP="007511C4">
            <w:r>
              <w:rPr>
                <w:rFonts w:ascii="Courier New" w:hAnsi="Courier New" w:cs="Courier New"/>
              </w:rPr>
              <w:t>Facebook 1</w:t>
            </w:r>
          </w:p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5471EA" w:rsidRDefault="007511C4" w:rsidP="007511C4">
            <w:r w:rsidRPr="005471EA">
              <w:t>SocialName</w:t>
            </w:r>
          </w:p>
        </w:tc>
        <w:tc>
          <w:tcPr>
            <w:tcW w:w="3240" w:type="dxa"/>
            <w:shd w:val="clear" w:color="auto" w:fill="auto"/>
          </w:tcPr>
          <w:p w:rsidR="007511C4" w:rsidRDefault="007511C4" w:rsidP="007511C4">
            <w:r>
              <w:t>Social’s display name</w:t>
            </w:r>
          </w:p>
        </w:tc>
        <w:tc>
          <w:tcPr>
            <w:tcW w:w="1260" w:type="dxa"/>
            <w:shd w:val="clear" w:color="auto" w:fill="auto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Pr="00D5759E" w:rsidRDefault="007511C4" w:rsidP="007511C4">
            <w:pPr>
              <w:rPr>
                <w:cs/>
              </w:rPr>
            </w:pPr>
            <w:r w:rsidRPr="00D5759E">
              <w:rPr>
                <w:rFonts w:hint="cs"/>
                <w:cs/>
              </w:rPr>
              <w:t>โกนจ๊าบ</w:t>
            </w:r>
          </w:p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5471EA" w:rsidRDefault="007511C4" w:rsidP="007511C4">
            <w:r w:rsidRPr="005471EA">
              <w:t>SocialId</w:t>
            </w:r>
          </w:p>
        </w:tc>
        <w:tc>
          <w:tcPr>
            <w:tcW w:w="3240" w:type="dxa"/>
            <w:shd w:val="clear" w:color="auto" w:fill="auto"/>
          </w:tcPr>
          <w:p w:rsidR="007511C4" w:rsidRDefault="007511C4" w:rsidP="007511C4">
            <w:r>
              <w:t>Social’s ID</w:t>
            </w:r>
          </w:p>
        </w:tc>
        <w:tc>
          <w:tcPr>
            <w:tcW w:w="1260" w:type="dxa"/>
            <w:shd w:val="clear" w:color="auto" w:fill="auto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D5759E" w:rsidRDefault="007511C4" w:rsidP="007511C4">
            <w:r w:rsidRPr="00CC53FC"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Pr="004D7BBA" w:rsidRDefault="007511C4" w:rsidP="007511C4">
            <w:r>
              <w:t>1234567891234</w:t>
            </w:r>
          </w:p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5471EA" w:rsidRDefault="007511C4" w:rsidP="007511C4">
            <w:r w:rsidRPr="005471EA">
              <w:t>ContactSocialParams1</w:t>
            </w:r>
          </w:p>
        </w:tc>
        <w:tc>
          <w:tcPr>
            <w:tcW w:w="3240" w:type="dxa"/>
            <w:shd w:val="clear" w:color="auto" w:fill="auto"/>
          </w:tcPr>
          <w:p w:rsidR="007511C4" w:rsidRDefault="007511C4" w:rsidP="007511C4">
            <w:r>
              <w:t>Future output parameter 1</w:t>
            </w:r>
          </w:p>
        </w:tc>
        <w:tc>
          <w:tcPr>
            <w:tcW w:w="1260" w:type="dxa"/>
            <w:shd w:val="clear" w:color="auto" w:fill="auto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5471EA" w:rsidRDefault="007511C4" w:rsidP="007511C4">
            <w:r w:rsidRPr="005471EA">
              <w:t>ContactSocialParams2</w:t>
            </w:r>
          </w:p>
        </w:tc>
        <w:tc>
          <w:tcPr>
            <w:tcW w:w="3240" w:type="dxa"/>
            <w:shd w:val="clear" w:color="auto" w:fill="auto"/>
          </w:tcPr>
          <w:p w:rsidR="007511C4" w:rsidRDefault="007511C4" w:rsidP="007511C4">
            <w:r>
              <w:t>Future output parameter 2</w:t>
            </w:r>
          </w:p>
        </w:tc>
        <w:tc>
          <w:tcPr>
            <w:tcW w:w="1260" w:type="dxa"/>
            <w:shd w:val="clear" w:color="auto" w:fill="auto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5471EA" w:rsidRDefault="007511C4" w:rsidP="007511C4">
            <w:r w:rsidRPr="005471EA">
              <w:t>ContactSocialParams3</w:t>
            </w:r>
          </w:p>
        </w:tc>
        <w:tc>
          <w:tcPr>
            <w:tcW w:w="3240" w:type="dxa"/>
            <w:shd w:val="clear" w:color="auto" w:fill="auto"/>
          </w:tcPr>
          <w:p w:rsidR="007511C4" w:rsidRDefault="007511C4" w:rsidP="007511C4">
            <w:r>
              <w:t>Future output parameter 3</w:t>
            </w:r>
          </w:p>
        </w:tc>
        <w:tc>
          <w:tcPr>
            <w:tcW w:w="1260" w:type="dxa"/>
            <w:shd w:val="clear" w:color="auto" w:fill="auto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5471EA" w:rsidRDefault="007511C4" w:rsidP="007511C4">
            <w:r w:rsidRPr="005471EA">
              <w:t>ContactSocialParams4</w:t>
            </w:r>
          </w:p>
        </w:tc>
        <w:tc>
          <w:tcPr>
            <w:tcW w:w="3240" w:type="dxa"/>
            <w:shd w:val="clear" w:color="auto" w:fill="auto"/>
          </w:tcPr>
          <w:p w:rsidR="007511C4" w:rsidRDefault="007511C4" w:rsidP="007511C4">
            <w:r>
              <w:t>Future output parameter 4</w:t>
            </w:r>
          </w:p>
        </w:tc>
        <w:tc>
          <w:tcPr>
            <w:tcW w:w="1260" w:type="dxa"/>
            <w:shd w:val="clear" w:color="auto" w:fill="auto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5471EA" w:rsidRDefault="007511C4" w:rsidP="007511C4">
            <w:r w:rsidRPr="005471EA">
              <w:t>ContactSocialParams5</w:t>
            </w:r>
          </w:p>
        </w:tc>
        <w:tc>
          <w:tcPr>
            <w:tcW w:w="3240" w:type="dxa"/>
            <w:shd w:val="clear" w:color="auto" w:fill="auto"/>
          </w:tcPr>
          <w:p w:rsidR="007511C4" w:rsidRDefault="007511C4" w:rsidP="007511C4">
            <w:r>
              <w:t>Future output parameter 5</w:t>
            </w:r>
          </w:p>
        </w:tc>
        <w:tc>
          <w:tcPr>
            <w:tcW w:w="1260" w:type="dxa"/>
            <w:shd w:val="clear" w:color="auto" w:fill="auto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Pr="00CC53FC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Error Code</w:t>
            </w:r>
          </w:p>
        </w:tc>
        <w:tc>
          <w:tcPr>
            <w:tcW w:w="324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Code of Error</w:t>
            </w:r>
          </w:p>
        </w:tc>
        <w:tc>
          <w:tcPr>
            <w:tcW w:w="126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10</w:t>
            </w:r>
          </w:p>
        </w:tc>
        <w:tc>
          <w:tcPr>
            <w:tcW w:w="1649" w:type="dxa"/>
            <w:shd w:val="clear" w:color="auto" w:fill="C2D69B" w:themeFill="accent3" w:themeFillTint="99"/>
          </w:tcPr>
          <w:p w:rsidR="007511C4" w:rsidRPr="00CC53FC" w:rsidRDefault="007511C4" w:rsidP="007511C4">
            <w:r>
              <w:t>100</w:t>
            </w:r>
          </w:p>
        </w:tc>
      </w:tr>
      <w:tr w:rsidR="007511C4" w:rsidRPr="00CC53FC" w:rsidTr="007C6B0F">
        <w:tc>
          <w:tcPr>
            <w:tcW w:w="2552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Error Message</w:t>
            </w:r>
          </w:p>
        </w:tc>
        <w:tc>
          <w:tcPr>
            <w:tcW w:w="324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Message Detail of Error</w:t>
            </w:r>
          </w:p>
        </w:tc>
        <w:tc>
          <w:tcPr>
            <w:tcW w:w="126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  <w:shd w:val="clear" w:color="auto" w:fill="C2D69B" w:themeFill="accent3" w:themeFillTint="99"/>
          </w:tcPr>
          <w:p w:rsidR="007511C4" w:rsidRPr="00CC53FC" w:rsidRDefault="007511C4" w:rsidP="007511C4">
            <w:r>
              <w:t>Success/Error</w:t>
            </w:r>
          </w:p>
        </w:tc>
      </w:tr>
      <w:bookmarkEnd w:id="46"/>
    </w:tbl>
    <w:p w:rsidR="007511C4" w:rsidRDefault="007511C4"/>
    <w:p w:rsidR="007511C4" w:rsidRDefault="007511C4">
      <w:pPr>
        <w:rPr>
          <w:b/>
          <w:bCs/>
        </w:rPr>
      </w:pPr>
      <w:r>
        <w:rPr>
          <w:b/>
          <w:bCs/>
        </w:rPr>
        <w:br w:type="page"/>
      </w:r>
    </w:p>
    <w:p w:rsidR="007511C4" w:rsidRPr="007511C4" w:rsidRDefault="007511C4" w:rsidP="007511C4">
      <w:pPr>
        <w:rPr>
          <w:b/>
          <w:bCs/>
        </w:rPr>
      </w:pPr>
      <w:r w:rsidRPr="007511C4">
        <w:rPr>
          <w:b/>
          <w:bCs/>
        </w:rPr>
        <w:lastRenderedPageBreak/>
        <w:t>Web Service File Format - AIS Contact Social Media WS Update Social Profile</w:t>
      </w:r>
    </w:p>
    <w:p w:rsidR="007511C4" w:rsidRDefault="007511C4" w:rsidP="007511C4"/>
    <w:p w:rsidR="007511C4" w:rsidRPr="00613E4C" w:rsidRDefault="007511C4" w:rsidP="007511C4">
      <w:pPr>
        <w:rPr>
          <w:cs/>
        </w:rPr>
      </w:pPr>
      <w:r>
        <w:t>Inputs:</w:t>
      </w:r>
    </w:p>
    <w:tbl>
      <w:tblPr>
        <w:tblW w:w="954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1417"/>
        <w:gridCol w:w="3240"/>
        <w:gridCol w:w="1260"/>
        <w:gridCol w:w="1080"/>
      </w:tblGrid>
      <w:tr w:rsidR="007511C4" w:rsidRPr="005C47F3" w:rsidTr="007C6B0F">
        <w:tc>
          <w:tcPr>
            <w:tcW w:w="2552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Field Name</w:t>
            </w:r>
          </w:p>
        </w:tc>
        <w:tc>
          <w:tcPr>
            <w:tcW w:w="1417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Required</w:t>
            </w:r>
          </w:p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(Y/N)</w:t>
            </w:r>
          </w:p>
        </w:tc>
        <w:tc>
          <w:tcPr>
            <w:tcW w:w="3240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Description</w:t>
            </w:r>
          </w:p>
        </w:tc>
        <w:tc>
          <w:tcPr>
            <w:tcW w:w="1260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>Type</w:t>
            </w:r>
          </w:p>
        </w:tc>
        <w:tc>
          <w:tcPr>
            <w:tcW w:w="1080" w:type="dxa"/>
            <w:shd w:val="clear" w:color="auto" w:fill="000000"/>
          </w:tcPr>
          <w:p w:rsidR="007511C4" w:rsidRPr="005C47F3" w:rsidRDefault="007511C4" w:rsidP="007511C4">
            <w:pPr>
              <w:rPr>
                <w:color w:val="FFFFFF"/>
              </w:rPr>
            </w:pPr>
            <w:r w:rsidRPr="005C47F3">
              <w:rPr>
                <w:color w:val="FFFFFF"/>
              </w:rPr>
              <w:t xml:space="preserve">Length 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CC4030" w:rsidRDefault="007511C4" w:rsidP="007511C4">
            <w:pPr>
              <w:rPr>
                <w:color w:val="FF0000"/>
              </w:rPr>
            </w:pPr>
            <w:r w:rsidRPr="00317D86">
              <w:t>inContactId</w:t>
            </w:r>
          </w:p>
        </w:tc>
        <w:tc>
          <w:tcPr>
            <w:tcW w:w="1417" w:type="dxa"/>
          </w:tcPr>
          <w:p w:rsidR="007511C4" w:rsidRDefault="007511C4" w:rsidP="007511C4">
            <w:r>
              <w:t>N</w:t>
            </w:r>
          </w:p>
        </w:tc>
        <w:tc>
          <w:tcPr>
            <w:tcW w:w="3240" w:type="dxa"/>
          </w:tcPr>
          <w:p w:rsidR="007511C4" w:rsidRDefault="007511C4" w:rsidP="007511C4">
            <w:r>
              <w:t>If inContactId is null SIEBEL will create a new contact and related with Mobile,Contact,Social profile.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Default="007511C4" w:rsidP="007511C4">
            <w:r>
              <w:t>15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423262" w:rsidRDefault="007511C4" w:rsidP="007511C4">
            <w:pPr>
              <w:rPr>
                <w:color w:val="FF0000"/>
              </w:rPr>
            </w:pPr>
            <w:r w:rsidRPr="00317D86">
              <w:t>inMobileNo</w:t>
            </w:r>
          </w:p>
        </w:tc>
        <w:tc>
          <w:tcPr>
            <w:tcW w:w="1417" w:type="dxa"/>
          </w:tcPr>
          <w:p w:rsidR="007511C4" w:rsidRDefault="007511C4" w:rsidP="007511C4">
            <w:r>
              <w:t>N</w:t>
            </w:r>
          </w:p>
        </w:tc>
        <w:tc>
          <w:tcPr>
            <w:tcW w:w="3240" w:type="dxa"/>
          </w:tcPr>
          <w:p w:rsidR="007511C4" w:rsidRDefault="007511C4" w:rsidP="007511C4">
            <w:r>
              <w:t>Mobile Number needed in case of new contact.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Default="007511C4" w:rsidP="007511C4">
            <w:r>
              <w:t>100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pPr>
              <w:rPr>
                <w:color w:val="FF0000"/>
              </w:rPr>
            </w:pPr>
            <w:r w:rsidRPr="00423262">
              <w:rPr>
                <w:color w:val="FF0000"/>
              </w:rPr>
              <w:t>in</w:t>
            </w:r>
            <w:r>
              <w:rPr>
                <w:color w:val="FF0000"/>
              </w:rPr>
              <w:t>SocialType</w:t>
            </w:r>
          </w:p>
        </w:tc>
        <w:tc>
          <w:tcPr>
            <w:tcW w:w="1417" w:type="dxa"/>
          </w:tcPr>
          <w:p w:rsidR="007511C4" w:rsidRPr="006929A0" w:rsidRDefault="007511C4" w:rsidP="007511C4">
            <w:r>
              <w:t>Y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Social Type: Facebook 1, Pantip3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Pr="006929A0" w:rsidRDefault="007511C4" w:rsidP="007511C4">
            <w:r>
              <w:t>30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423262" w:rsidRDefault="007511C4" w:rsidP="007511C4">
            <w:pPr>
              <w:rPr>
                <w:color w:val="FF0000"/>
              </w:rPr>
            </w:pPr>
            <w:r>
              <w:rPr>
                <w:color w:val="FF0000"/>
              </w:rPr>
              <w:t>inSocialName</w:t>
            </w:r>
          </w:p>
        </w:tc>
        <w:tc>
          <w:tcPr>
            <w:tcW w:w="1417" w:type="dxa"/>
          </w:tcPr>
          <w:p w:rsidR="007511C4" w:rsidRDefault="007511C4" w:rsidP="007511C4">
            <w:r>
              <w:t>Y</w:t>
            </w:r>
          </w:p>
        </w:tc>
        <w:tc>
          <w:tcPr>
            <w:tcW w:w="3240" w:type="dxa"/>
          </w:tcPr>
          <w:p w:rsidR="007511C4" w:rsidRDefault="007511C4" w:rsidP="007511C4">
            <w:r>
              <w:t>Social Name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Default="007511C4" w:rsidP="007511C4">
            <w:r>
              <w:t>255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423262" w:rsidRDefault="007511C4" w:rsidP="007511C4">
            <w:pPr>
              <w:rPr>
                <w:color w:val="FF0000"/>
              </w:rPr>
            </w:pPr>
            <w:r w:rsidRPr="00317D86">
              <w:t>inSocialId</w:t>
            </w:r>
          </w:p>
        </w:tc>
        <w:tc>
          <w:tcPr>
            <w:tcW w:w="1417" w:type="dxa"/>
          </w:tcPr>
          <w:p w:rsidR="007511C4" w:rsidRDefault="007511C4" w:rsidP="007511C4">
            <w:r>
              <w:t>N</w:t>
            </w:r>
          </w:p>
        </w:tc>
        <w:tc>
          <w:tcPr>
            <w:tcW w:w="3240" w:type="dxa"/>
          </w:tcPr>
          <w:p w:rsidR="007511C4" w:rsidRDefault="007511C4" w:rsidP="007511C4">
            <w:r>
              <w:t>Social Id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Default="007511C4" w:rsidP="007511C4">
            <w:r>
              <w:t>255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D12A90" w:rsidRDefault="007511C4" w:rsidP="007511C4">
            <w:r w:rsidRPr="00D12A90">
              <w:rPr>
                <w:color w:val="FF0000"/>
              </w:rPr>
              <w:t>inAssetId</w:t>
            </w:r>
          </w:p>
        </w:tc>
        <w:tc>
          <w:tcPr>
            <w:tcW w:w="1417" w:type="dxa"/>
          </w:tcPr>
          <w:p w:rsidR="007511C4" w:rsidRDefault="007511C4" w:rsidP="007511C4">
            <w:r>
              <w:t>Y</w:t>
            </w:r>
          </w:p>
        </w:tc>
        <w:tc>
          <w:tcPr>
            <w:tcW w:w="3240" w:type="dxa"/>
          </w:tcPr>
          <w:p w:rsidR="007511C4" w:rsidRDefault="007511C4" w:rsidP="007511C4">
            <w:r>
              <w:t>Asset Id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Default="007511C4" w:rsidP="007511C4">
            <w:r>
              <w:t>15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inParam1</w:t>
            </w:r>
          </w:p>
        </w:tc>
        <w:tc>
          <w:tcPr>
            <w:tcW w:w="1417" w:type="dxa"/>
          </w:tcPr>
          <w:p w:rsidR="007511C4" w:rsidRPr="001B536E" w:rsidRDefault="007511C4" w:rsidP="007511C4">
            <w:r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1</w:t>
            </w:r>
          </w:p>
        </w:tc>
        <w:tc>
          <w:tcPr>
            <w:tcW w:w="1260" w:type="dxa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6820D4" w:rsidRDefault="007511C4" w:rsidP="007511C4">
            <w:r>
              <w:t>255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inParam2</w:t>
            </w:r>
          </w:p>
        </w:tc>
        <w:tc>
          <w:tcPr>
            <w:tcW w:w="1417" w:type="dxa"/>
          </w:tcPr>
          <w:p w:rsidR="007511C4" w:rsidRPr="006929A0" w:rsidRDefault="007511C4" w:rsidP="007511C4">
            <w:r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2</w:t>
            </w:r>
          </w:p>
        </w:tc>
        <w:tc>
          <w:tcPr>
            <w:tcW w:w="1260" w:type="dxa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6820D4" w:rsidRDefault="007511C4" w:rsidP="007511C4">
            <w:r>
              <w:t>255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inParam3</w:t>
            </w:r>
          </w:p>
        </w:tc>
        <w:tc>
          <w:tcPr>
            <w:tcW w:w="1417" w:type="dxa"/>
          </w:tcPr>
          <w:p w:rsidR="007511C4" w:rsidRDefault="007511C4" w:rsidP="007511C4">
            <w:r w:rsidRPr="00F806B5"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3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Pr="006820D4" w:rsidRDefault="007511C4" w:rsidP="007511C4">
            <w:r>
              <w:t>255</w:t>
            </w:r>
          </w:p>
        </w:tc>
      </w:tr>
      <w:tr w:rsidR="007511C4" w:rsidRPr="006929A0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inParam4</w:t>
            </w:r>
          </w:p>
        </w:tc>
        <w:tc>
          <w:tcPr>
            <w:tcW w:w="1417" w:type="dxa"/>
          </w:tcPr>
          <w:p w:rsidR="007511C4" w:rsidRDefault="007511C4" w:rsidP="007511C4">
            <w:r w:rsidRPr="00F806B5"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4</w:t>
            </w:r>
          </w:p>
        </w:tc>
        <w:tc>
          <w:tcPr>
            <w:tcW w:w="1260" w:type="dxa"/>
          </w:tcPr>
          <w:p w:rsidR="007511C4" w:rsidRPr="006929A0" w:rsidRDefault="007511C4" w:rsidP="007511C4">
            <w:r w:rsidRPr="006929A0">
              <w:t>Text</w:t>
            </w:r>
          </w:p>
        </w:tc>
        <w:tc>
          <w:tcPr>
            <w:tcW w:w="1080" w:type="dxa"/>
          </w:tcPr>
          <w:p w:rsidR="007511C4" w:rsidRPr="006929A0" w:rsidRDefault="007511C4" w:rsidP="007511C4">
            <w:r>
              <w:t>255</w:t>
            </w:r>
          </w:p>
        </w:tc>
      </w:tr>
      <w:tr w:rsidR="007511C4" w:rsidRPr="00932871" w:rsidTr="007C6B0F">
        <w:tc>
          <w:tcPr>
            <w:tcW w:w="2552" w:type="dxa"/>
          </w:tcPr>
          <w:p w:rsidR="007511C4" w:rsidRPr="00284709" w:rsidRDefault="007511C4" w:rsidP="007511C4">
            <w:r w:rsidRPr="00284709">
              <w:t>inParam5</w:t>
            </w:r>
          </w:p>
        </w:tc>
        <w:tc>
          <w:tcPr>
            <w:tcW w:w="1417" w:type="dxa"/>
          </w:tcPr>
          <w:p w:rsidR="007511C4" w:rsidRDefault="007511C4" w:rsidP="007511C4">
            <w:r w:rsidRPr="00F806B5">
              <w:t>N</w:t>
            </w:r>
          </w:p>
        </w:tc>
        <w:tc>
          <w:tcPr>
            <w:tcW w:w="3240" w:type="dxa"/>
          </w:tcPr>
          <w:p w:rsidR="007511C4" w:rsidRPr="0090083B" w:rsidRDefault="007511C4" w:rsidP="007511C4">
            <w:r>
              <w:t>Future input parameter 5</w:t>
            </w:r>
          </w:p>
        </w:tc>
        <w:tc>
          <w:tcPr>
            <w:tcW w:w="1260" w:type="dxa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</w:tcPr>
          <w:p w:rsidR="007511C4" w:rsidRPr="006929A0" w:rsidRDefault="007511C4" w:rsidP="007511C4">
            <w:r>
              <w:t>255</w:t>
            </w:r>
          </w:p>
        </w:tc>
      </w:tr>
    </w:tbl>
    <w:p w:rsidR="007511C4" w:rsidRDefault="007511C4" w:rsidP="007511C4">
      <w:pPr>
        <w:rPr>
          <w:rFonts w:ascii="Arial" w:hAnsi="Arial"/>
          <w:smallCaps/>
          <w:kern w:val="28"/>
          <w:sz w:val="26"/>
          <w:szCs w:val="26"/>
        </w:rPr>
      </w:pPr>
    </w:p>
    <w:p w:rsidR="007511C4" w:rsidRPr="00DF5642" w:rsidRDefault="007511C4" w:rsidP="007511C4">
      <w:pPr>
        <w:rPr>
          <w:cs/>
        </w:rPr>
      </w:pPr>
      <w:r w:rsidRPr="00DF5642">
        <w:t>Output Return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3240"/>
        <w:gridCol w:w="1260"/>
        <w:gridCol w:w="1080"/>
        <w:gridCol w:w="1649"/>
      </w:tblGrid>
      <w:tr w:rsidR="007511C4" w:rsidRPr="00CC53FC" w:rsidTr="007C6B0F">
        <w:tc>
          <w:tcPr>
            <w:tcW w:w="2552" w:type="dxa"/>
            <w:shd w:val="clear" w:color="auto" w:fill="000000"/>
          </w:tcPr>
          <w:p w:rsidR="007511C4" w:rsidRPr="00CC53FC" w:rsidRDefault="007511C4" w:rsidP="007511C4">
            <w:r w:rsidRPr="00CC53FC">
              <w:t>Field Name</w:t>
            </w:r>
          </w:p>
        </w:tc>
        <w:tc>
          <w:tcPr>
            <w:tcW w:w="3240" w:type="dxa"/>
            <w:shd w:val="clear" w:color="auto" w:fill="000000"/>
          </w:tcPr>
          <w:p w:rsidR="007511C4" w:rsidRPr="00CC53FC" w:rsidRDefault="007511C4" w:rsidP="007511C4">
            <w:r w:rsidRPr="00CC53FC">
              <w:t>Description</w:t>
            </w:r>
          </w:p>
        </w:tc>
        <w:tc>
          <w:tcPr>
            <w:tcW w:w="1260" w:type="dxa"/>
            <w:shd w:val="clear" w:color="auto" w:fill="000000"/>
          </w:tcPr>
          <w:p w:rsidR="007511C4" w:rsidRPr="00CC53FC" w:rsidRDefault="007511C4" w:rsidP="007511C4">
            <w:r w:rsidRPr="00CC53FC">
              <w:t>Type</w:t>
            </w:r>
          </w:p>
        </w:tc>
        <w:tc>
          <w:tcPr>
            <w:tcW w:w="1080" w:type="dxa"/>
            <w:shd w:val="clear" w:color="auto" w:fill="000000"/>
          </w:tcPr>
          <w:p w:rsidR="007511C4" w:rsidRPr="00CC53FC" w:rsidRDefault="007511C4" w:rsidP="007511C4">
            <w:r w:rsidRPr="00CC53FC">
              <w:t xml:space="preserve">Length </w:t>
            </w:r>
          </w:p>
        </w:tc>
        <w:tc>
          <w:tcPr>
            <w:tcW w:w="1649" w:type="dxa"/>
            <w:shd w:val="clear" w:color="auto" w:fill="000000"/>
          </w:tcPr>
          <w:p w:rsidR="007511C4" w:rsidRPr="00CC53FC" w:rsidRDefault="007511C4" w:rsidP="007511C4">
            <w:r w:rsidRPr="00CC53FC">
              <w:t>Example</w:t>
            </w:r>
          </w:p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CC53FC" w:rsidRDefault="007511C4" w:rsidP="007511C4">
            <w:r>
              <w:t>outParam1</w:t>
            </w:r>
          </w:p>
        </w:tc>
        <w:tc>
          <w:tcPr>
            <w:tcW w:w="3240" w:type="dxa"/>
            <w:shd w:val="clear" w:color="auto" w:fill="auto"/>
          </w:tcPr>
          <w:p w:rsidR="007511C4" w:rsidRPr="0090083B" w:rsidRDefault="007511C4" w:rsidP="007511C4">
            <w:r>
              <w:t>Future output parameter 1</w:t>
            </w:r>
          </w:p>
        </w:tc>
        <w:tc>
          <w:tcPr>
            <w:tcW w:w="1260" w:type="dxa"/>
            <w:shd w:val="clear" w:color="auto" w:fill="auto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6929A0" w:rsidRDefault="007511C4" w:rsidP="007511C4">
            <w:r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CC53FC" w:rsidRDefault="007511C4" w:rsidP="007511C4">
            <w:r>
              <w:t>outParam2</w:t>
            </w:r>
          </w:p>
        </w:tc>
        <w:tc>
          <w:tcPr>
            <w:tcW w:w="3240" w:type="dxa"/>
            <w:shd w:val="clear" w:color="auto" w:fill="auto"/>
          </w:tcPr>
          <w:p w:rsidR="007511C4" w:rsidRPr="0090083B" w:rsidRDefault="007511C4" w:rsidP="007511C4">
            <w:r>
              <w:t>Future output parameter 2</w:t>
            </w:r>
          </w:p>
        </w:tc>
        <w:tc>
          <w:tcPr>
            <w:tcW w:w="1260" w:type="dxa"/>
            <w:shd w:val="clear" w:color="auto" w:fill="auto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6929A0" w:rsidRDefault="007511C4" w:rsidP="007511C4">
            <w:r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CC53FC" w:rsidRDefault="007511C4" w:rsidP="007511C4">
            <w:r>
              <w:t>outParam3</w:t>
            </w:r>
          </w:p>
        </w:tc>
        <w:tc>
          <w:tcPr>
            <w:tcW w:w="3240" w:type="dxa"/>
            <w:shd w:val="clear" w:color="auto" w:fill="auto"/>
          </w:tcPr>
          <w:p w:rsidR="007511C4" w:rsidRPr="0090083B" w:rsidRDefault="007511C4" w:rsidP="007511C4">
            <w:r>
              <w:t>Future output parameter 3</w:t>
            </w:r>
          </w:p>
        </w:tc>
        <w:tc>
          <w:tcPr>
            <w:tcW w:w="1260" w:type="dxa"/>
            <w:shd w:val="clear" w:color="auto" w:fill="auto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6929A0" w:rsidRDefault="007511C4" w:rsidP="007511C4">
            <w:r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CC53FC" w:rsidRDefault="007511C4" w:rsidP="007511C4">
            <w:r>
              <w:t>outParam4</w:t>
            </w:r>
          </w:p>
        </w:tc>
        <w:tc>
          <w:tcPr>
            <w:tcW w:w="3240" w:type="dxa"/>
            <w:shd w:val="clear" w:color="auto" w:fill="auto"/>
          </w:tcPr>
          <w:p w:rsidR="007511C4" w:rsidRPr="0090083B" w:rsidRDefault="007511C4" w:rsidP="007511C4">
            <w:r>
              <w:t>Future output parameter 4</w:t>
            </w:r>
          </w:p>
        </w:tc>
        <w:tc>
          <w:tcPr>
            <w:tcW w:w="1260" w:type="dxa"/>
            <w:shd w:val="clear" w:color="auto" w:fill="auto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6929A0" w:rsidRDefault="007511C4" w:rsidP="007511C4">
            <w:r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auto"/>
          </w:tcPr>
          <w:p w:rsidR="007511C4" w:rsidRPr="00CC53FC" w:rsidRDefault="007511C4" w:rsidP="007511C4">
            <w:r>
              <w:t>outParam5</w:t>
            </w:r>
          </w:p>
        </w:tc>
        <w:tc>
          <w:tcPr>
            <w:tcW w:w="3240" w:type="dxa"/>
            <w:shd w:val="clear" w:color="auto" w:fill="auto"/>
          </w:tcPr>
          <w:p w:rsidR="007511C4" w:rsidRPr="0090083B" w:rsidRDefault="007511C4" w:rsidP="007511C4">
            <w:r>
              <w:t>Future output parameter 5</w:t>
            </w:r>
          </w:p>
        </w:tc>
        <w:tc>
          <w:tcPr>
            <w:tcW w:w="1260" w:type="dxa"/>
            <w:shd w:val="clear" w:color="auto" w:fill="auto"/>
          </w:tcPr>
          <w:p w:rsidR="007511C4" w:rsidRPr="006929A0" w:rsidRDefault="007511C4" w:rsidP="007511C4">
            <w:r>
              <w:t>Text</w:t>
            </w:r>
          </w:p>
        </w:tc>
        <w:tc>
          <w:tcPr>
            <w:tcW w:w="1080" w:type="dxa"/>
            <w:shd w:val="clear" w:color="auto" w:fill="auto"/>
          </w:tcPr>
          <w:p w:rsidR="007511C4" w:rsidRPr="006929A0" w:rsidRDefault="007511C4" w:rsidP="007511C4">
            <w:r>
              <w:t>255</w:t>
            </w:r>
          </w:p>
        </w:tc>
        <w:tc>
          <w:tcPr>
            <w:tcW w:w="1649" w:type="dxa"/>
            <w:shd w:val="clear" w:color="auto" w:fill="auto"/>
          </w:tcPr>
          <w:p w:rsidR="007511C4" w:rsidRDefault="007511C4" w:rsidP="007511C4"/>
        </w:tc>
      </w:tr>
      <w:tr w:rsidR="007511C4" w:rsidRPr="00CC53FC" w:rsidTr="007C6B0F">
        <w:tc>
          <w:tcPr>
            <w:tcW w:w="2552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Error Code</w:t>
            </w:r>
          </w:p>
        </w:tc>
        <w:tc>
          <w:tcPr>
            <w:tcW w:w="324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Code of Error</w:t>
            </w:r>
          </w:p>
        </w:tc>
        <w:tc>
          <w:tcPr>
            <w:tcW w:w="126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10</w:t>
            </w:r>
          </w:p>
        </w:tc>
        <w:tc>
          <w:tcPr>
            <w:tcW w:w="1649" w:type="dxa"/>
            <w:shd w:val="clear" w:color="auto" w:fill="C2D69B" w:themeFill="accent3" w:themeFillTint="99"/>
          </w:tcPr>
          <w:p w:rsidR="007511C4" w:rsidRPr="00CC53FC" w:rsidRDefault="007511C4" w:rsidP="007511C4">
            <w:r>
              <w:t>100</w:t>
            </w:r>
          </w:p>
        </w:tc>
      </w:tr>
      <w:tr w:rsidR="007511C4" w:rsidRPr="00CC53FC" w:rsidTr="007C6B0F">
        <w:tc>
          <w:tcPr>
            <w:tcW w:w="2552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Error Message</w:t>
            </w:r>
          </w:p>
        </w:tc>
        <w:tc>
          <w:tcPr>
            <w:tcW w:w="324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Message Detail of Error</w:t>
            </w:r>
          </w:p>
        </w:tc>
        <w:tc>
          <w:tcPr>
            <w:tcW w:w="126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Text</w:t>
            </w:r>
          </w:p>
        </w:tc>
        <w:tc>
          <w:tcPr>
            <w:tcW w:w="1080" w:type="dxa"/>
            <w:shd w:val="clear" w:color="auto" w:fill="C2D69B" w:themeFill="accent3" w:themeFillTint="99"/>
          </w:tcPr>
          <w:p w:rsidR="007511C4" w:rsidRPr="00CC53FC" w:rsidRDefault="007511C4" w:rsidP="007511C4">
            <w:r w:rsidRPr="00CC53FC">
              <w:t>255</w:t>
            </w:r>
          </w:p>
        </w:tc>
        <w:tc>
          <w:tcPr>
            <w:tcW w:w="1649" w:type="dxa"/>
            <w:shd w:val="clear" w:color="auto" w:fill="C2D69B" w:themeFill="accent3" w:themeFillTint="99"/>
          </w:tcPr>
          <w:p w:rsidR="007511C4" w:rsidRPr="00CC53FC" w:rsidRDefault="007511C4" w:rsidP="007511C4">
            <w:r>
              <w:t>Success/Error</w:t>
            </w:r>
          </w:p>
        </w:tc>
      </w:tr>
    </w:tbl>
    <w:p w:rsidR="007511C4" w:rsidRDefault="007511C4"/>
    <w:tbl>
      <w:tblPr>
        <w:tblW w:w="104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710"/>
        <w:gridCol w:w="3510"/>
        <w:gridCol w:w="1080"/>
        <w:gridCol w:w="1080"/>
        <w:gridCol w:w="720"/>
      </w:tblGrid>
      <w:tr w:rsidR="007511C4" w:rsidRPr="00D618D5" w:rsidTr="007C6B0F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D618D5" w:rsidRDefault="007511C4" w:rsidP="007C6B0F">
            <w:pPr>
              <w:pStyle w:val="NormalBold"/>
              <w:jc w:val="center"/>
              <w:rPr>
                <w:rFonts w:ascii="Tahoma" w:hAnsi="Tahoma" w:cs="Tahoma"/>
                <w:bCs w:val="0"/>
                <w:color w:val="auto"/>
              </w:rPr>
            </w:pPr>
            <w:r w:rsidRPr="00D618D5">
              <w:rPr>
                <w:rFonts w:ascii="Tahoma" w:hAnsi="Tahoma" w:cs="Tahoma"/>
                <w:bCs w:val="0"/>
                <w:color w:val="auto"/>
              </w:rPr>
              <w:t>Field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D618D5" w:rsidRDefault="007511C4" w:rsidP="007C6B0F">
            <w:pPr>
              <w:jc w:val="center"/>
              <w:rPr>
                <w:b/>
                <w:bCs/>
              </w:rPr>
            </w:pPr>
            <w:r w:rsidRPr="00D618D5">
              <w:rPr>
                <w:b/>
                <w:bCs/>
              </w:rPr>
              <w:t>Mandatory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D618D5" w:rsidRDefault="007511C4" w:rsidP="007C6B0F">
            <w:pPr>
              <w:jc w:val="center"/>
              <w:rPr>
                <w:b/>
                <w:bCs/>
              </w:rPr>
            </w:pPr>
            <w:r w:rsidRPr="00D618D5">
              <w:rPr>
                <w:b/>
                <w:bCs/>
              </w:rPr>
              <w:t>Description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D618D5" w:rsidRDefault="007511C4" w:rsidP="007C6B0F">
            <w:pPr>
              <w:jc w:val="center"/>
              <w:rPr>
                <w:b/>
                <w:bCs/>
              </w:rPr>
            </w:pPr>
            <w:r w:rsidRPr="00D618D5">
              <w:rPr>
                <w:b/>
                <w:bCs/>
              </w:rPr>
              <w:t>Type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D618D5" w:rsidRDefault="007511C4" w:rsidP="007C6B0F">
            <w:pPr>
              <w:jc w:val="center"/>
              <w:rPr>
                <w:b/>
                <w:bCs/>
              </w:rPr>
            </w:pPr>
            <w:r w:rsidRPr="00D618D5">
              <w:rPr>
                <w:b/>
                <w:bCs/>
              </w:rPr>
              <w:t>Length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D618D5" w:rsidRDefault="007511C4" w:rsidP="007C6B0F">
            <w:pPr>
              <w:jc w:val="center"/>
              <w:rPr>
                <w:b/>
                <w:bCs/>
              </w:rPr>
            </w:pPr>
            <w:r w:rsidRPr="00D618D5">
              <w:rPr>
                <w:b/>
                <w:bCs/>
              </w:rPr>
              <w:t>Note</w:t>
            </w:r>
          </w:p>
        </w:tc>
      </w:tr>
      <w:tr w:rsidR="007511C4" w:rsidRPr="00D618D5" w:rsidTr="007C6B0F">
        <w:tc>
          <w:tcPr>
            <w:tcW w:w="2340" w:type="dxa"/>
            <w:tcBorders>
              <w:top w:val="single" w:sz="4" w:space="0" w:color="auto"/>
            </w:tcBorders>
          </w:tcPr>
          <w:p w:rsidR="007511C4" w:rsidRPr="0069424E" w:rsidRDefault="007511C4" w:rsidP="007C6B0F">
            <w:pPr>
              <w:pStyle w:val="PseudoCodeBold"/>
              <w:spacing w:after="0"/>
              <w:rPr>
                <w:rFonts w:ascii="Tahoma" w:hAnsi="Tahoma" w:cs="Tahoma"/>
                <w:color w:val="FF0000"/>
                <w:sz w:val="20"/>
                <w:szCs w:val="20"/>
                <w:lang w:val="en-US"/>
              </w:rPr>
            </w:pPr>
            <w:r w:rsidRPr="0069424E">
              <w:rPr>
                <w:rFonts w:ascii="Tahoma" w:hAnsi="Tahoma" w:cs="Tahoma"/>
                <w:color w:val="FF0000"/>
                <w:sz w:val="20"/>
                <w:szCs w:val="20"/>
              </w:rPr>
              <w:t>AccountId</w:t>
            </w:r>
          </w:p>
        </w:tc>
        <w:tc>
          <w:tcPr>
            <w:tcW w:w="1710" w:type="dxa"/>
            <w:tcBorders>
              <w:top w:val="single" w:sz="4" w:space="0" w:color="auto"/>
            </w:tcBorders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Y</w:t>
            </w:r>
          </w:p>
        </w:tc>
        <w:tc>
          <w:tcPr>
            <w:tcW w:w="3510" w:type="dxa"/>
            <w:tcBorders>
              <w:top w:val="single" w:sz="4" w:space="0" w:color="auto"/>
            </w:tcBorders>
          </w:tcPr>
          <w:p w:rsidR="007511C4" w:rsidRPr="00D618D5" w:rsidRDefault="007511C4" w:rsidP="007C6B0F">
            <w:r w:rsidRPr="00D618D5">
              <w:t xml:space="preserve">At less one of </w:t>
            </w:r>
            <w:r w:rsidRPr="00D618D5">
              <w:rPr>
                <w:b/>
                <w:bCs/>
              </w:rPr>
              <w:t>AccountId, AssetID, or SerialNumber</w:t>
            </w:r>
            <w:r w:rsidRPr="00D618D5">
              <w:t xml:space="preserve"> must be inserted for Input</w:t>
            </w:r>
          </w:p>
          <w:p w:rsidR="007511C4" w:rsidRPr="00D618D5" w:rsidRDefault="007511C4" w:rsidP="007C6B0F">
            <w:r>
              <w:t>If t</w:t>
            </w:r>
            <w:r w:rsidRPr="00D618D5">
              <w:t>he input parameter is AccountId and the format is NUM+AccountNumber.</w:t>
            </w:r>
          </w:p>
          <w:p w:rsidR="007511C4" w:rsidRPr="00D618D5" w:rsidRDefault="007511C4" w:rsidP="007C6B0F">
            <w:r w:rsidRPr="00D618D5">
              <w:t>EX : NUM1479009462</w:t>
            </w:r>
          </w:p>
        </w:tc>
        <w:tc>
          <w:tcPr>
            <w:tcW w:w="1080" w:type="dxa"/>
            <w:tcBorders>
              <w:top w:val="single" w:sz="4" w:space="0" w:color="auto"/>
            </w:tcBorders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  <w:tcBorders>
              <w:top w:val="single" w:sz="4" w:space="0" w:color="auto"/>
            </w:tcBorders>
          </w:tcPr>
          <w:p w:rsidR="007511C4" w:rsidRPr="00D618D5" w:rsidRDefault="007511C4" w:rsidP="007C6B0F">
            <w:r w:rsidRPr="00D618D5">
              <w:t>15</w:t>
            </w: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69424E" w:rsidRDefault="007511C4" w:rsidP="007C6B0F">
            <w:pPr>
              <w:pStyle w:val="NormalBold"/>
              <w:spacing w:after="0"/>
              <w:rPr>
                <w:rFonts w:ascii="Tahoma" w:hAnsi="Tahoma" w:cs="Tahoma"/>
                <w:bCs w:val="0"/>
                <w:color w:val="FF0000"/>
                <w:lang w:val="en-US"/>
              </w:rPr>
            </w:pPr>
            <w:r w:rsidRPr="0069424E">
              <w:rPr>
                <w:rFonts w:ascii="Tahoma" w:hAnsi="Tahoma" w:cs="Tahoma"/>
                <w:bCs w:val="0"/>
                <w:color w:val="FF0000"/>
              </w:rPr>
              <w:t>ActivityCategory</w:t>
            </w:r>
          </w:p>
        </w:tc>
        <w:tc>
          <w:tcPr>
            <w:tcW w:w="171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Y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Category</w:t>
            </w:r>
            <w:r w:rsidRPr="00D618D5">
              <w:t>”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120</w:t>
            </w:r>
          </w:p>
        </w:tc>
        <w:tc>
          <w:tcPr>
            <w:tcW w:w="720" w:type="dxa"/>
          </w:tcPr>
          <w:p w:rsidR="007511C4" w:rsidRPr="00D618D5" w:rsidRDefault="007511C4" w:rsidP="007C6B0F">
            <w:r w:rsidRPr="00D618D5">
              <w:t>[2]</w:t>
            </w:r>
          </w:p>
        </w:tc>
      </w:tr>
      <w:tr w:rsidR="007511C4" w:rsidRPr="00D618D5" w:rsidTr="007C6B0F">
        <w:tc>
          <w:tcPr>
            <w:tcW w:w="234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ActivitySubCategory</w:t>
            </w:r>
          </w:p>
        </w:tc>
        <w:tc>
          <w:tcPr>
            <w:tcW w:w="171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Y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Sub Category</w:t>
            </w:r>
            <w:r w:rsidRPr="00D618D5">
              <w:t>”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120</w:t>
            </w:r>
          </w:p>
        </w:tc>
        <w:tc>
          <w:tcPr>
            <w:tcW w:w="720" w:type="dxa"/>
          </w:tcPr>
          <w:p w:rsidR="007511C4" w:rsidRPr="00D618D5" w:rsidRDefault="007511C4" w:rsidP="007C6B0F">
            <w:r w:rsidRPr="00D618D5">
              <w:t>[2]</w:t>
            </w:r>
          </w:p>
        </w:tc>
      </w:tr>
      <w:tr w:rsidR="007511C4" w:rsidRPr="00D618D5" w:rsidTr="007C6B0F">
        <w:tc>
          <w:tcPr>
            <w:tcW w:w="234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AssetId</w:t>
            </w:r>
          </w:p>
        </w:tc>
        <w:tc>
          <w:tcPr>
            <w:tcW w:w="1710" w:type="dxa"/>
          </w:tcPr>
          <w:p w:rsidR="007511C4" w:rsidRPr="0069424E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  <w:b/>
                <w:bCs/>
                <w:color w:val="FF0000"/>
              </w:rPr>
            </w:pPr>
            <w:r w:rsidRPr="0069424E">
              <w:rPr>
                <w:rFonts w:ascii="Tahoma" w:hAnsi="Tahoma" w:cs="Tahoma"/>
                <w:b/>
                <w:bCs/>
                <w:color w:val="FF0000"/>
              </w:rPr>
              <w:t>Y</w:t>
            </w:r>
          </w:p>
        </w:tc>
        <w:tc>
          <w:tcPr>
            <w:tcW w:w="3510" w:type="dxa"/>
          </w:tcPr>
          <w:p w:rsidR="007511C4" w:rsidRPr="00D618D5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  <w:cs/>
                <w:lang w:bidi="th-TH"/>
              </w:rPr>
            </w:pPr>
            <w:r w:rsidRPr="00D618D5">
              <w:rPr>
                <w:rFonts w:ascii="Tahoma" w:hAnsi="Tahoma" w:cs="Tahoma"/>
              </w:rPr>
              <w:t xml:space="preserve">At less one of </w:t>
            </w:r>
            <w:r w:rsidRPr="00D618D5">
              <w:rPr>
                <w:rFonts w:ascii="Tahoma" w:hAnsi="Tahoma" w:cs="Tahoma"/>
                <w:b/>
                <w:bCs/>
              </w:rPr>
              <w:t>AccountId, AssetID, or SerialNumber</w:t>
            </w:r>
            <w:r w:rsidRPr="00D618D5">
              <w:rPr>
                <w:rFonts w:ascii="Tahoma" w:hAnsi="Tahoma" w:cs="Tahoma"/>
              </w:rPr>
              <w:t xml:space="preserve"> must be inserted for Input</w:t>
            </w:r>
          </w:p>
        </w:tc>
        <w:tc>
          <w:tcPr>
            <w:tcW w:w="1080" w:type="dxa"/>
          </w:tcPr>
          <w:p w:rsidR="007511C4" w:rsidRPr="00D618D5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</w:rPr>
            </w:pPr>
            <w:r w:rsidRPr="00D618D5">
              <w:rPr>
                <w:rFonts w:ascii="Tahoma" w:hAnsi="Tahoma" w:cs="Tahoma"/>
              </w:rPr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</w:rPr>
            </w:pPr>
            <w:r w:rsidRPr="00D618D5">
              <w:rPr>
                <w:rFonts w:ascii="Tahoma" w:hAnsi="Tahoma" w:cs="Tahoma"/>
              </w:rPr>
              <w:t>15</w:t>
            </w:r>
          </w:p>
        </w:tc>
        <w:tc>
          <w:tcPr>
            <w:tcW w:w="720" w:type="dxa"/>
          </w:tcPr>
          <w:p w:rsidR="007511C4" w:rsidRPr="00D618D5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</w:rPr>
            </w:pPr>
            <w:r w:rsidRPr="00D618D5">
              <w:rPr>
                <w:rFonts w:ascii="Tahoma" w:hAnsi="Tahoma" w:cs="Tahoma"/>
              </w:rPr>
              <w:t>[1]</w:t>
            </w:r>
          </w:p>
        </w:tc>
      </w:tr>
      <w:tr w:rsidR="007511C4" w:rsidRPr="0046151C" w:rsidTr="007C6B0F">
        <w:tc>
          <w:tcPr>
            <w:tcW w:w="234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Type</w:t>
            </w:r>
          </w:p>
        </w:tc>
        <w:tc>
          <w:tcPr>
            <w:tcW w:w="171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Y</w:t>
            </w:r>
          </w:p>
        </w:tc>
        <w:tc>
          <w:tcPr>
            <w:tcW w:w="3510" w:type="dxa"/>
          </w:tcPr>
          <w:p w:rsidR="007511C4" w:rsidRPr="0046151C" w:rsidRDefault="007511C4" w:rsidP="007C6B0F">
            <w:r w:rsidRPr="0046151C">
              <w:t>Data in filed “</w:t>
            </w:r>
            <w:r w:rsidRPr="0046151C">
              <w:rPr>
                <w:b/>
                <w:bCs/>
              </w:rPr>
              <w:t>Type</w:t>
            </w:r>
            <w:r w:rsidRPr="0046151C">
              <w:t>”</w:t>
            </w:r>
          </w:p>
          <w:p w:rsidR="007511C4" w:rsidRPr="0046151C" w:rsidRDefault="007511C4" w:rsidP="007C6B0F">
            <w:r w:rsidRPr="0046151C">
              <w:t>[Call - Inbound</w:t>
            </w:r>
          </w:p>
          <w:p w:rsidR="007511C4" w:rsidRPr="0046151C" w:rsidRDefault="007511C4" w:rsidP="007C6B0F">
            <w:r w:rsidRPr="0046151C">
              <w:t>Internal</w:t>
            </w:r>
          </w:p>
          <w:p w:rsidR="007511C4" w:rsidRPr="0046151C" w:rsidRDefault="007511C4" w:rsidP="007C6B0F">
            <w:r w:rsidRPr="0046151C">
              <w:t>Call - Outbound</w:t>
            </w:r>
          </w:p>
          <w:p w:rsidR="007511C4" w:rsidRPr="0046151C" w:rsidRDefault="007511C4" w:rsidP="007C6B0F">
            <w:r w:rsidRPr="0046151C">
              <w:t>Follow-Up</w:t>
            </w:r>
          </w:p>
          <w:p w:rsidR="007511C4" w:rsidRPr="0046151C" w:rsidRDefault="007511C4" w:rsidP="007C6B0F">
            <w:r w:rsidRPr="0046151C">
              <w:t>Call Back]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t>Text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t>30</w:t>
            </w:r>
          </w:p>
        </w:tc>
        <w:tc>
          <w:tcPr>
            <w:tcW w:w="720" w:type="dxa"/>
          </w:tcPr>
          <w:p w:rsidR="007511C4" w:rsidRPr="0046151C" w:rsidRDefault="007511C4" w:rsidP="007C6B0F">
            <w:r w:rsidRPr="0046151C">
              <w:t>[2]</w:t>
            </w:r>
          </w:p>
        </w:tc>
      </w:tr>
      <w:tr w:rsidR="007511C4" w:rsidRPr="0046151C" w:rsidTr="007C6B0F">
        <w:tc>
          <w:tcPr>
            <w:tcW w:w="234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Status</w:t>
            </w:r>
          </w:p>
        </w:tc>
        <w:tc>
          <w:tcPr>
            <w:tcW w:w="171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Y</w:t>
            </w:r>
          </w:p>
        </w:tc>
        <w:tc>
          <w:tcPr>
            <w:tcW w:w="3510" w:type="dxa"/>
          </w:tcPr>
          <w:p w:rsidR="007511C4" w:rsidRPr="0046151C" w:rsidRDefault="007511C4" w:rsidP="007C6B0F">
            <w:r w:rsidRPr="0046151C">
              <w:t>Data in filed “</w:t>
            </w:r>
            <w:r w:rsidRPr="0046151C">
              <w:rPr>
                <w:b/>
                <w:bCs/>
              </w:rPr>
              <w:t>Status</w:t>
            </w:r>
            <w:r w:rsidRPr="0046151C">
              <w:t>”</w:t>
            </w:r>
          </w:p>
          <w:p w:rsidR="007511C4" w:rsidRPr="0046151C" w:rsidRDefault="007511C4" w:rsidP="007C6B0F">
            <w:r w:rsidRPr="0046151C">
              <w:t>[Done, Cancelled,Done (with SR),</w:t>
            </w:r>
          </w:p>
          <w:p w:rsidR="007511C4" w:rsidRPr="0046151C" w:rsidRDefault="007511C4" w:rsidP="007C6B0F">
            <w:r w:rsidRPr="0046151C">
              <w:t>Done (with TT), Open]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t>Text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t>30</w:t>
            </w:r>
          </w:p>
        </w:tc>
        <w:tc>
          <w:tcPr>
            <w:tcW w:w="720" w:type="dxa"/>
          </w:tcPr>
          <w:p w:rsidR="007511C4" w:rsidRPr="0046151C" w:rsidRDefault="007511C4" w:rsidP="007C6B0F"/>
        </w:tc>
      </w:tr>
      <w:tr w:rsidR="007511C4" w:rsidRPr="0046151C" w:rsidTr="007C6B0F">
        <w:tc>
          <w:tcPr>
            <w:tcW w:w="234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SerialNumber</w:t>
            </w:r>
          </w:p>
        </w:tc>
        <w:tc>
          <w:tcPr>
            <w:tcW w:w="1710" w:type="dxa"/>
          </w:tcPr>
          <w:p w:rsidR="007511C4" w:rsidRPr="0069424E" w:rsidRDefault="007511C4" w:rsidP="007C6B0F">
            <w:pPr>
              <w:rPr>
                <w:b/>
                <w:bCs/>
                <w:color w:val="FF0000"/>
              </w:rPr>
            </w:pPr>
            <w:r w:rsidRPr="0069424E">
              <w:rPr>
                <w:b/>
                <w:bCs/>
                <w:color w:val="FF0000"/>
              </w:rPr>
              <w:t>Y</w:t>
            </w:r>
          </w:p>
        </w:tc>
        <w:tc>
          <w:tcPr>
            <w:tcW w:w="3510" w:type="dxa"/>
          </w:tcPr>
          <w:p w:rsidR="007511C4" w:rsidRPr="0046151C" w:rsidRDefault="007511C4" w:rsidP="007C6B0F">
            <w:r w:rsidRPr="0046151C">
              <w:t>Data in filed “</w:t>
            </w:r>
            <w:r w:rsidRPr="0046151C">
              <w:rPr>
                <w:b/>
                <w:bCs/>
              </w:rPr>
              <w:t>Mobile #</w:t>
            </w:r>
            <w:r w:rsidRPr="0046151C">
              <w:t>”</w:t>
            </w:r>
          </w:p>
          <w:p w:rsidR="007511C4" w:rsidRPr="0046151C" w:rsidRDefault="007511C4" w:rsidP="007C6B0F">
            <w:pPr>
              <w:rPr>
                <w:b/>
                <w:bCs/>
              </w:rPr>
            </w:pPr>
            <w:r w:rsidRPr="0046151C">
              <w:t xml:space="preserve">At less one of </w:t>
            </w:r>
            <w:r w:rsidRPr="0046151C">
              <w:rPr>
                <w:b/>
                <w:bCs/>
              </w:rPr>
              <w:t>AccountId, AssetID, or SerialNumber</w:t>
            </w:r>
            <w:r w:rsidRPr="0046151C">
              <w:t xml:space="preserve"> must be inserted </w:t>
            </w:r>
            <w:r w:rsidRPr="0046151C">
              <w:lastRenderedPageBreak/>
              <w:t>for Input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lastRenderedPageBreak/>
              <w:t>Text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t>15</w:t>
            </w:r>
          </w:p>
        </w:tc>
        <w:tc>
          <w:tcPr>
            <w:tcW w:w="720" w:type="dxa"/>
          </w:tcPr>
          <w:p w:rsidR="007511C4" w:rsidRPr="0046151C" w:rsidRDefault="007511C4" w:rsidP="007C6B0F"/>
        </w:tc>
      </w:tr>
      <w:tr w:rsidR="007511C4" w:rsidRPr="0046151C" w:rsidTr="007C6B0F">
        <w:tc>
          <w:tcPr>
            <w:tcW w:w="2340" w:type="dxa"/>
          </w:tcPr>
          <w:p w:rsidR="007511C4" w:rsidRPr="0069424E" w:rsidRDefault="007511C4" w:rsidP="007C6B0F">
            <w:pPr>
              <w:rPr>
                <w:b/>
                <w:bCs/>
                <w:color w:val="0070C0"/>
              </w:rPr>
            </w:pPr>
            <w:r w:rsidRPr="0069424E">
              <w:rPr>
                <w:b/>
                <w:bCs/>
                <w:color w:val="0070C0"/>
              </w:rPr>
              <w:lastRenderedPageBreak/>
              <w:t>OwnerName</w:t>
            </w:r>
          </w:p>
        </w:tc>
        <w:tc>
          <w:tcPr>
            <w:tcW w:w="1710" w:type="dxa"/>
          </w:tcPr>
          <w:p w:rsidR="007511C4" w:rsidRPr="0069424E" w:rsidRDefault="007511C4" w:rsidP="007C6B0F">
            <w:pPr>
              <w:rPr>
                <w:b/>
                <w:bCs/>
                <w:color w:val="0070C0"/>
              </w:rPr>
            </w:pPr>
            <w:r w:rsidRPr="0069424E">
              <w:rPr>
                <w:b/>
                <w:bCs/>
                <w:color w:val="0070C0"/>
              </w:rPr>
              <w:t>Should Have</w:t>
            </w:r>
          </w:p>
        </w:tc>
        <w:tc>
          <w:tcPr>
            <w:tcW w:w="3510" w:type="dxa"/>
          </w:tcPr>
          <w:p w:rsidR="007511C4" w:rsidRPr="0046151C" w:rsidRDefault="007511C4" w:rsidP="007C6B0F">
            <w:r w:rsidRPr="0046151C">
              <w:t xml:space="preserve">Data in filed “Owner” </w:t>
            </w:r>
          </w:p>
          <w:p w:rsidR="007511C4" w:rsidRPr="0046151C" w:rsidRDefault="007511C4" w:rsidP="007C6B0F">
            <w:r w:rsidRPr="0046151C">
              <w:t>If “</w:t>
            </w:r>
            <w:r w:rsidRPr="0046151C">
              <w:rPr>
                <w:b/>
                <w:bCs/>
              </w:rPr>
              <w:t>PrimaryOwnerId</w:t>
            </w:r>
            <w:r w:rsidRPr="0046151C">
              <w:t>” and “</w:t>
            </w:r>
            <w:r w:rsidRPr="0046151C">
              <w:rPr>
                <w:b/>
                <w:bCs/>
              </w:rPr>
              <w:t xml:space="preserve">OwnerName” </w:t>
            </w:r>
            <w:r w:rsidRPr="0046151C">
              <w:t xml:space="preserve">is Blank, the default of Filed “Owner”is </w:t>
            </w:r>
            <w:r w:rsidRPr="0046151C">
              <w:rPr>
                <w:b/>
                <w:bCs/>
              </w:rPr>
              <w:t>Current Login Name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t>Text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t>50</w:t>
            </w:r>
          </w:p>
        </w:tc>
        <w:tc>
          <w:tcPr>
            <w:tcW w:w="720" w:type="dxa"/>
          </w:tcPr>
          <w:p w:rsidR="007511C4" w:rsidRPr="0046151C" w:rsidRDefault="007511C4" w:rsidP="007C6B0F"/>
        </w:tc>
      </w:tr>
      <w:tr w:rsidR="007511C4" w:rsidRPr="0046151C" w:rsidTr="007C6B0F">
        <w:tc>
          <w:tcPr>
            <w:tcW w:w="2340" w:type="dxa"/>
          </w:tcPr>
          <w:p w:rsidR="007511C4" w:rsidRPr="0069424E" w:rsidRDefault="007511C4" w:rsidP="007C6B0F">
            <w:pPr>
              <w:rPr>
                <w:b/>
                <w:bCs/>
                <w:color w:val="0070C0"/>
              </w:rPr>
            </w:pPr>
            <w:r w:rsidRPr="0069424E">
              <w:rPr>
                <w:b/>
                <w:bCs/>
                <w:color w:val="0070C0"/>
              </w:rPr>
              <w:t>Comment</w:t>
            </w:r>
          </w:p>
        </w:tc>
        <w:tc>
          <w:tcPr>
            <w:tcW w:w="1710" w:type="dxa"/>
          </w:tcPr>
          <w:p w:rsidR="007511C4" w:rsidRPr="0069424E" w:rsidRDefault="007511C4" w:rsidP="007C6B0F">
            <w:pPr>
              <w:rPr>
                <w:b/>
                <w:bCs/>
                <w:color w:val="0070C0"/>
              </w:rPr>
            </w:pPr>
            <w:r w:rsidRPr="0069424E">
              <w:rPr>
                <w:b/>
                <w:bCs/>
                <w:color w:val="0070C0"/>
              </w:rPr>
              <w:t>Should Have</w:t>
            </w:r>
          </w:p>
        </w:tc>
        <w:tc>
          <w:tcPr>
            <w:tcW w:w="3510" w:type="dxa"/>
          </w:tcPr>
          <w:p w:rsidR="007511C4" w:rsidRPr="0046151C" w:rsidRDefault="007511C4" w:rsidP="007C6B0F">
            <w:r w:rsidRPr="0046151C">
              <w:t>Data in filed “</w:t>
            </w:r>
            <w:r w:rsidRPr="0046151C">
              <w:rPr>
                <w:b/>
                <w:bCs/>
              </w:rPr>
              <w:t>Description</w:t>
            </w:r>
            <w:r w:rsidRPr="0046151C">
              <w:t>”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t>Text</w:t>
            </w:r>
          </w:p>
        </w:tc>
        <w:tc>
          <w:tcPr>
            <w:tcW w:w="1080" w:type="dxa"/>
          </w:tcPr>
          <w:p w:rsidR="007511C4" w:rsidRPr="0046151C" w:rsidRDefault="007511C4" w:rsidP="007C6B0F">
            <w:r w:rsidRPr="0046151C">
              <w:t>1,333</w:t>
            </w:r>
          </w:p>
        </w:tc>
        <w:tc>
          <w:tcPr>
            <w:tcW w:w="720" w:type="dxa"/>
          </w:tcPr>
          <w:p w:rsidR="007511C4" w:rsidRPr="0046151C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CampaignId</w:t>
            </w:r>
          </w:p>
        </w:tc>
        <w:tc>
          <w:tcPr>
            <w:tcW w:w="1710" w:type="dxa"/>
          </w:tcPr>
          <w:p w:rsidR="007511C4" w:rsidRPr="00D618D5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</w:rPr>
            </w:pPr>
            <w:r w:rsidRPr="00D618D5">
              <w:rPr>
                <w:rFonts w:ascii="Tahoma" w:hAnsi="Tahoma" w:cs="Tahoma"/>
              </w:rPr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  <w:cs/>
                <w:lang w:bidi="th-TH"/>
              </w:rPr>
            </w:pPr>
            <w:r w:rsidRPr="00D618D5">
              <w:rPr>
                <w:rFonts w:ascii="Tahoma" w:hAnsi="Tahoma" w:cs="Tahoma"/>
                <w:lang w:bidi="th-TH"/>
              </w:rPr>
              <w:t>Data in field “</w:t>
            </w:r>
            <w:r w:rsidRPr="00D618D5">
              <w:rPr>
                <w:rFonts w:ascii="Tahoma" w:hAnsi="Tahoma" w:cs="Tahoma"/>
                <w:b/>
                <w:bCs/>
              </w:rPr>
              <w:t>Campaign</w:t>
            </w:r>
            <w:r w:rsidRPr="00D618D5">
              <w:rPr>
                <w:rFonts w:ascii="Tahoma" w:hAnsi="Tahoma" w:cs="Tahoma"/>
                <w:lang w:bidi="th-TH"/>
              </w:rPr>
              <w:t>”</w:t>
            </w:r>
          </w:p>
        </w:tc>
        <w:tc>
          <w:tcPr>
            <w:tcW w:w="1080" w:type="dxa"/>
          </w:tcPr>
          <w:p w:rsidR="007511C4" w:rsidRPr="00D618D5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</w:rPr>
            </w:pPr>
            <w:r w:rsidRPr="00D618D5">
              <w:rPr>
                <w:rFonts w:ascii="Tahoma" w:hAnsi="Tahoma" w:cs="Tahoma"/>
              </w:rPr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</w:rPr>
            </w:pPr>
            <w:r w:rsidRPr="00D618D5">
              <w:rPr>
                <w:rFonts w:ascii="Tahoma" w:hAnsi="Tahoma" w:cs="Tahoma"/>
              </w:rPr>
              <w:t>15</w:t>
            </w:r>
          </w:p>
        </w:tc>
        <w:tc>
          <w:tcPr>
            <w:tcW w:w="720" w:type="dxa"/>
          </w:tcPr>
          <w:p w:rsidR="007511C4" w:rsidRPr="00D618D5" w:rsidRDefault="007511C4" w:rsidP="007C6B0F">
            <w:pPr>
              <w:pStyle w:val="TableNormal1"/>
              <w:spacing w:before="0" w:line="240" w:lineRule="atLeast"/>
              <w:rPr>
                <w:rFonts w:ascii="Tahoma" w:hAnsi="Tahoma" w:cs="Tahoma"/>
              </w:rPr>
            </w:pPr>
          </w:p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  <w:lang w:val="sv-FI"/>
              </w:rPr>
              <w:t>ContactId</w:t>
            </w:r>
          </w:p>
        </w:tc>
        <w:tc>
          <w:tcPr>
            <w:tcW w:w="1710" w:type="dxa"/>
          </w:tcPr>
          <w:p w:rsidR="007511C4" w:rsidRPr="00D618D5" w:rsidRDefault="007511C4" w:rsidP="007C6B0F">
            <w:pPr>
              <w:rPr>
                <w:lang w:val="sv-FI"/>
              </w:rPr>
            </w:pPr>
            <w:r w:rsidRPr="00D618D5">
              <w:rPr>
                <w:lang w:val="sv-FI"/>
              </w:rPr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field “</w:t>
            </w:r>
            <w:r w:rsidRPr="00D618D5">
              <w:rPr>
                <w:b/>
                <w:bCs/>
              </w:rPr>
              <w:t>Contact First Name</w:t>
            </w:r>
            <w:r w:rsidRPr="00D618D5">
              <w:t>” and “</w:t>
            </w:r>
            <w:r w:rsidRPr="00D618D5">
              <w:rPr>
                <w:b/>
                <w:bCs/>
              </w:rPr>
              <w:t>Contact Last Name</w:t>
            </w:r>
            <w:r w:rsidRPr="00D618D5">
              <w:t>”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15</w:t>
            </w:r>
          </w:p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  <w:lang w:val="sv-FI"/>
              </w:rPr>
              <w:t>Done</w:t>
            </w:r>
          </w:p>
        </w:tc>
        <w:tc>
          <w:tcPr>
            <w:tcW w:w="1710" w:type="dxa"/>
          </w:tcPr>
          <w:p w:rsidR="007511C4" w:rsidRPr="00D618D5" w:rsidRDefault="007511C4" w:rsidP="007C6B0F">
            <w:pPr>
              <w:rPr>
                <w:lang w:val="sv-FI"/>
              </w:rPr>
            </w:pPr>
            <w:r w:rsidRPr="00D618D5">
              <w:rPr>
                <w:lang w:val="sv-FI"/>
              </w:rPr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Date Time in field “</w:t>
            </w:r>
            <w:r w:rsidRPr="00D618D5">
              <w:rPr>
                <w:b/>
                <w:bCs/>
              </w:rPr>
              <w:t>Actual Completion</w:t>
            </w:r>
            <w:r w:rsidRPr="00D618D5">
              <w:t>”</w:t>
            </w:r>
          </w:p>
          <w:p w:rsidR="007511C4" w:rsidRPr="00D618D5" w:rsidRDefault="007511C4" w:rsidP="007C6B0F">
            <w:pPr>
              <w:rPr>
                <w:lang w:val="sv-FI"/>
              </w:rPr>
            </w:pPr>
            <w:r w:rsidRPr="00D618D5">
              <w:rPr>
                <w:b/>
                <w:bCs/>
                <w:lang w:val="sv-FI"/>
              </w:rPr>
              <w:t>Format</w:t>
            </w:r>
            <w:r w:rsidRPr="00D618D5">
              <w:rPr>
                <w:lang w:val="sv-FI"/>
              </w:rPr>
              <w:t xml:space="preserve"> </w:t>
            </w:r>
            <w:r w:rsidRPr="00D618D5">
              <w:rPr>
                <w:b/>
                <w:bCs/>
                <w:lang w:val="sv-FI"/>
              </w:rPr>
              <w:t>: MM/DD/YYYY HH:MM:SS</w:t>
            </w:r>
            <w:r w:rsidRPr="00D618D5">
              <w:rPr>
                <w:lang w:val="sv-FI"/>
              </w:rPr>
              <w:t xml:space="preserve"> </w:t>
            </w:r>
          </w:p>
          <w:p w:rsidR="007511C4" w:rsidRPr="00D618D5" w:rsidRDefault="007511C4" w:rsidP="007C6B0F">
            <w:pPr>
              <w:rPr>
                <w:lang w:val="sv-FI"/>
              </w:rPr>
            </w:pPr>
            <w:r w:rsidRPr="00D618D5">
              <w:rPr>
                <w:b/>
                <w:bCs/>
                <w:lang w:val="sv-FI"/>
              </w:rPr>
              <w:t>Ex</w:t>
            </w:r>
            <w:r w:rsidRPr="00D618D5">
              <w:rPr>
                <w:lang w:val="sv-FI"/>
              </w:rPr>
              <w:t xml:space="preserve">: </w:t>
            </w:r>
            <w:r w:rsidRPr="00D618D5">
              <w:t>08/22/2007 10:28:01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Date/Time</w:t>
            </w:r>
          </w:p>
        </w:tc>
        <w:tc>
          <w:tcPr>
            <w:tcW w:w="1080" w:type="dxa"/>
          </w:tcPr>
          <w:p w:rsidR="007511C4" w:rsidRPr="00D618D5" w:rsidRDefault="007511C4" w:rsidP="007C6B0F"/>
        </w:tc>
        <w:tc>
          <w:tcPr>
            <w:tcW w:w="720" w:type="dxa"/>
          </w:tcPr>
          <w:p w:rsidR="007511C4" w:rsidRPr="00D618D5" w:rsidRDefault="007511C4" w:rsidP="007C6B0F">
            <w:r w:rsidRPr="00D618D5">
              <w:t>[1]</w:t>
            </w:r>
          </w:p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DocumentNo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Doc #</w:t>
            </w:r>
            <w:r w:rsidRPr="00D618D5">
              <w:t>”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30</w:t>
            </w:r>
          </w:p>
        </w:tc>
        <w:tc>
          <w:tcPr>
            <w:tcW w:w="720" w:type="dxa"/>
          </w:tcPr>
          <w:p w:rsidR="007511C4" w:rsidRPr="00D618D5" w:rsidRDefault="007511C4" w:rsidP="007C6B0F">
            <w:r w:rsidRPr="00D618D5">
              <w:t>[1]</w:t>
            </w:r>
          </w:p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MoreInfo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More Info</w:t>
            </w:r>
            <w:r w:rsidRPr="00D618D5">
              <w:t>” from LOV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150</w:t>
            </w:r>
          </w:p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NoSoonerThanDate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Date Time in field “</w:t>
            </w:r>
            <w:r w:rsidRPr="00D618D5">
              <w:rPr>
                <w:b/>
                <w:bCs/>
              </w:rPr>
              <w:t>No Sooner Than</w:t>
            </w:r>
            <w:r w:rsidRPr="00D618D5">
              <w:t>”</w:t>
            </w:r>
          </w:p>
          <w:p w:rsidR="007511C4" w:rsidRPr="00D618D5" w:rsidRDefault="007511C4" w:rsidP="007C6B0F">
            <w:pPr>
              <w:rPr>
                <w:lang w:val="sv-FI"/>
              </w:rPr>
            </w:pPr>
            <w:r w:rsidRPr="00D618D5">
              <w:rPr>
                <w:b/>
                <w:bCs/>
                <w:lang w:val="sv-FI"/>
              </w:rPr>
              <w:t>Format</w:t>
            </w:r>
            <w:r w:rsidRPr="00D618D5">
              <w:rPr>
                <w:lang w:val="sv-FI"/>
              </w:rPr>
              <w:t xml:space="preserve"> </w:t>
            </w:r>
            <w:r w:rsidRPr="00D618D5">
              <w:rPr>
                <w:b/>
                <w:bCs/>
                <w:lang w:val="sv-FI"/>
              </w:rPr>
              <w:t>: MM/DD/YYYY HH:MM:SS</w:t>
            </w:r>
            <w:r w:rsidRPr="00D618D5">
              <w:rPr>
                <w:lang w:val="sv-FI"/>
              </w:rPr>
              <w:t xml:space="preserve"> </w:t>
            </w:r>
          </w:p>
          <w:p w:rsidR="007511C4" w:rsidRPr="00D618D5" w:rsidRDefault="007511C4" w:rsidP="007C6B0F">
            <w:r w:rsidRPr="00D618D5">
              <w:rPr>
                <w:b/>
                <w:bCs/>
                <w:lang w:val="sv-FI"/>
              </w:rPr>
              <w:t>Ex</w:t>
            </w:r>
            <w:r w:rsidRPr="00D618D5">
              <w:rPr>
                <w:lang w:val="sv-FI"/>
              </w:rPr>
              <w:t xml:space="preserve">: </w:t>
            </w:r>
            <w:r w:rsidRPr="00D618D5">
              <w:t>08/22/2007 10:28:01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Date/Time</w:t>
            </w:r>
          </w:p>
        </w:tc>
        <w:tc>
          <w:tcPr>
            <w:tcW w:w="1080" w:type="dxa"/>
          </w:tcPr>
          <w:p w:rsidR="007511C4" w:rsidRPr="00D618D5" w:rsidRDefault="007511C4" w:rsidP="007C6B0F"/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SRNumber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SR # / TT #”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 xml:space="preserve">Text 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15</w:t>
            </w:r>
          </w:p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Reason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Reason</w:t>
            </w:r>
            <w:r w:rsidRPr="00D618D5">
              <w:t xml:space="preserve">” 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150</w:t>
            </w:r>
          </w:p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  <w:lang w:val="sv-FI"/>
              </w:rPr>
              <w:t>Priority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Priority</w:t>
            </w:r>
            <w:r w:rsidRPr="00D618D5">
              <w:t>”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30</w:t>
            </w:r>
          </w:p>
        </w:tc>
        <w:tc>
          <w:tcPr>
            <w:tcW w:w="720" w:type="dxa"/>
          </w:tcPr>
          <w:p w:rsidR="007511C4" w:rsidRPr="00D618D5" w:rsidRDefault="007511C4" w:rsidP="007C6B0F">
            <w:r w:rsidRPr="00D618D5">
              <w:t>[1]</w:t>
            </w:r>
          </w:p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  <w:lang w:val="sv-FI"/>
              </w:rPr>
              <w:t>PrimaryProductId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Product / Service</w:t>
            </w:r>
            <w:r w:rsidRPr="00D618D5">
              <w:t>”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15</w:t>
            </w:r>
          </w:p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PrimaryOwnerId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Owner</w:t>
            </w:r>
            <w:r w:rsidRPr="00D618D5">
              <w:t xml:space="preserve">” </w:t>
            </w:r>
          </w:p>
          <w:p w:rsidR="007511C4" w:rsidRPr="00D618D5" w:rsidRDefault="007511C4" w:rsidP="007C6B0F">
            <w:r w:rsidRPr="00D618D5">
              <w:t>If “</w:t>
            </w:r>
            <w:r w:rsidRPr="00D618D5">
              <w:rPr>
                <w:b/>
                <w:bCs/>
              </w:rPr>
              <w:t>PrimaryOwnerId</w:t>
            </w:r>
            <w:r w:rsidRPr="00D618D5">
              <w:t>” and “</w:t>
            </w:r>
            <w:r w:rsidRPr="00D618D5">
              <w:rPr>
                <w:b/>
                <w:bCs/>
              </w:rPr>
              <w:t xml:space="preserve">OwnerName” </w:t>
            </w:r>
            <w:r w:rsidRPr="00D618D5">
              <w:t xml:space="preserve">is Blank, the default of Filed “Owner”is </w:t>
            </w:r>
            <w:r w:rsidRPr="00D618D5">
              <w:rPr>
                <w:b/>
                <w:bCs/>
              </w:rPr>
              <w:t>Current Login Name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15</w:t>
            </w:r>
          </w:p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Planned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Date Time in field “</w:t>
            </w:r>
            <w:r w:rsidRPr="00D618D5">
              <w:rPr>
                <w:b/>
                <w:bCs/>
              </w:rPr>
              <w:t>Planned Start</w:t>
            </w:r>
            <w:r w:rsidRPr="00D618D5">
              <w:t>”</w:t>
            </w:r>
          </w:p>
          <w:p w:rsidR="007511C4" w:rsidRPr="00D618D5" w:rsidRDefault="007511C4" w:rsidP="007C6B0F">
            <w:pPr>
              <w:rPr>
                <w:lang w:val="sv-FI"/>
              </w:rPr>
            </w:pPr>
            <w:r w:rsidRPr="00D618D5">
              <w:rPr>
                <w:b/>
                <w:bCs/>
                <w:lang w:val="sv-FI"/>
              </w:rPr>
              <w:t>Format</w:t>
            </w:r>
            <w:r w:rsidRPr="00D618D5">
              <w:rPr>
                <w:lang w:val="sv-FI"/>
              </w:rPr>
              <w:t xml:space="preserve"> </w:t>
            </w:r>
            <w:r w:rsidRPr="00D618D5">
              <w:rPr>
                <w:b/>
                <w:bCs/>
                <w:lang w:val="sv-FI"/>
              </w:rPr>
              <w:t>: MM/DD/YYYY HH:MM:SS</w:t>
            </w:r>
            <w:r w:rsidRPr="00D618D5">
              <w:rPr>
                <w:lang w:val="sv-FI"/>
              </w:rPr>
              <w:t xml:space="preserve"> </w:t>
            </w:r>
          </w:p>
          <w:p w:rsidR="007511C4" w:rsidRPr="00D618D5" w:rsidRDefault="007511C4" w:rsidP="007C6B0F">
            <w:r w:rsidRPr="00D618D5">
              <w:rPr>
                <w:b/>
                <w:bCs/>
                <w:lang w:val="sv-FI"/>
              </w:rPr>
              <w:t>Ex</w:t>
            </w:r>
            <w:r w:rsidRPr="00D618D5">
              <w:rPr>
                <w:lang w:val="sv-FI"/>
              </w:rPr>
              <w:t xml:space="preserve">: </w:t>
            </w:r>
            <w:r w:rsidRPr="00D618D5">
              <w:t>08/22/2007 10:28:01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Date/Time</w:t>
            </w:r>
          </w:p>
        </w:tc>
        <w:tc>
          <w:tcPr>
            <w:tcW w:w="1080" w:type="dxa"/>
          </w:tcPr>
          <w:p w:rsidR="007511C4" w:rsidRPr="00D618D5" w:rsidRDefault="007511C4" w:rsidP="007C6B0F"/>
        </w:tc>
        <w:tc>
          <w:tcPr>
            <w:tcW w:w="720" w:type="dxa"/>
          </w:tcPr>
          <w:p w:rsidR="007511C4" w:rsidRPr="00D618D5" w:rsidRDefault="007511C4" w:rsidP="007C6B0F">
            <w:r w:rsidRPr="00D618D5">
              <w:t>[1]</w:t>
            </w:r>
          </w:p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OrderId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Orders</w:t>
            </w:r>
            <w:r w:rsidRPr="00D618D5">
              <w:t>”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15</w:t>
            </w:r>
          </w:p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SubStatus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Data in filed “</w:t>
            </w:r>
            <w:r w:rsidRPr="00D618D5">
              <w:rPr>
                <w:b/>
                <w:bCs/>
              </w:rPr>
              <w:t>Sub Status</w:t>
            </w:r>
            <w:r w:rsidRPr="00D618D5">
              <w:t>”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Text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50</w:t>
            </w:r>
          </w:p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D618D5" w:rsidRDefault="007511C4" w:rsidP="007C6B0F">
            <w:pPr>
              <w:rPr>
                <w:b/>
                <w:bCs/>
              </w:rPr>
            </w:pPr>
            <w:r w:rsidRPr="00D618D5">
              <w:rPr>
                <w:b/>
                <w:bCs/>
              </w:rPr>
              <w:t>Started</w:t>
            </w:r>
          </w:p>
        </w:tc>
        <w:tc>
          <w:tcPr>
            <w:tcW w:w="1710" w:type="dxa"/>
          </w:tcPr>
          <w:p w:rsidR="007511C4" w:rsidRPr="00D618D5" w:rsidRDefault="007511C4" w:rsidP="007C6B0F">
            <w:r w:rsidRPr="00D618D5">
              <w:t>N</w:t>
            </w:r>
          </w:p>
        </w:tc>
        <w:tc>
          <w:tcPr>
            <w:tcW w:w="3510" w:type="dxa"/>
          </w:tcPr>
          <w:p w:rsidR="007511C4" w:rsidRPr="00D618D5" w:rsidRDefault="007511C4" w:rsidP="007C6B0F">
            <w:r w:rsidRPr="00D618D5">
              <w:t>Date Time in field “</w:t>
            </w:r>
            <w:r w:rsidRPr="00D618D5">
              <w:rPr>
                <w:b/>
                <w:bCs/>
              </w:rPr>
              <w:t>Actual Start</w:t>
            </w:r>
            <w:r w:rsidRPr="00D618D5">
              <w:t>”</w:t>
            </w:r>
          </w:p>
          <w:p w:rsidR="007511C4" w:rsidRPr="00D618D5" w:rsidRDefault="007511C4" w:rsidP="007C6B0F">
            <w:pPr>
              <w:rPr>
                <w:lang w:val="sv-FI"/>
              </w:rPr>
            </w:pPr>
            <w:r w:rsidRPr="00D618D5">
              <w:rPr>
                <w:b/>
                <w:bCs/>
                <w:lang w:val="sv-FI"/>
              </w:rPr>
              <w:t>Format</w:t>
            </w:r>
            <w:r w:rsidRPr="00D618D5">
              <w:rPr>
                <w:lang w:val="sv-FI"/>
              </w:rPr>
              <w:t xml:space="preserve"> </w:t>
            </w:r>
            <w:r w:rsidRPr="00D618D5">
              <w:rPr>
                <w:b/>
                <w:bCs/>
                <w:lang w:val="sv-FI"/>
              </w:rPr>
              <w:t>: MM/DD/YYYY HH:MM:SS</w:t>
            </w:r>
            <w:r w:rsidRPr="00D618D5">
              <w:rPr>
                <w:lang w:val="sv-FI"/>
              </w:rPr>
              <w:t xml:space="preserve"> </w:t>
            </w:r>
          </w:p>
          <w:p w:rsidR="007511C4" w:rsidRPr="00D618D5" w:rsidRDefault="007511C4" w:rsidP="007C6B0F">
            <w:r w:rsidRPr="00D618D5">
              <w:rPr>
                <w:b/>
                <w:bCs/>
                <w:lang w:val="sv-FI"/>
              </w:rPr>
              <w:t>Ex</w:t>
            </w:r>
            <w:r w:rsidRPr="00D618D5">
              <w:rPr>
                <w:lang w:val="sv-FI"/>
              </w:rPr>
              <w:t xml:space="preserve">: </w:t>
            </w:r>
            <w:r w:rsidRPr="00D618D5">
              <w:t>08/22/2007 10:28:01</w:t>
            </w:r>
          </w:p>
        </w:tc>
        <w:tc>
          <w:tcPr>
            <w:tcW w:w="1080" w:type="dxa"/>
          </w:tcPr>
          <w:p w:rsidR="007511C4" w:rsidRPr="00D618D5" w:rsidRDefault="007511C4" w:rsidP="007C6B0F">
            <w:r w:rsidRPr="00D618D5">
              <w:t>Date/Time</w:t>
            </w:r>
          </w:p>
        </w:tc>
        <w:tc>
          <w:tcPr>
            <w:tcW w:w="1080" w:type="dxa"/>
          </w:tcPr>
          <w:p w:rsidR="007511C4" w:rsidRPr="00D618D5" w:rsidRDefault="007511C4" w:rsidP="007C6B0F"/>
        </w:tc>
        <w:tc>
          <w:tcPr>
            <w:tcW w:w="720" w:type="dxa"/>
          </w:tcPr>
          <w:p w:rsidR="007511C4" w:rsidRPr="00D618D5" w:rsidRDefault="007511C4" w:rsidP="007C6B0F"/>
        </w:tc>
      </w:tr>
      <w:tr w:rsidR="007511C4" w:rsidRPr="00D618D5" w:rsidTr="007C6B0F">
        <w:tc>
          <w:tcPr>
            <w:tcW w:w="2340" w:type="dxa"/>
          </w:tcPr>
          <w:p w:rsidR="007511C4" w:rsidRPr="00187189" w:rsidRDefault="007511C4" w:rsidP="007C6B0F">
            <w:pPr>
              <w:rPr>
                <w:b/>
                <w:bCs/>
                <w:highlight w:val="red"/>
              </w:rPr>
            </w:pPr>
            <w:r w:rsidRPr="00187189">
              <w:rPr>
                <w:b/>
                <w:bCs/>
                <w:highlight w:val="red"/>
              </w:rPr>
              <w:t>CheckOrderId</w:t>
            </w:r>
          </w:p>
        </w:tc>
        <w:tc>
          <w:tcPr>
            <w:tcW w:w="1710" w:type="dxa"/>
          </w:tcPr>
          <w:p w:rsidR="007511C4" w:rsidRPr="00187189" w:rsidRDefault="007511C4" w:rsidP="007C6B0F">
            <w:pPr>
              <w:rPr>
                <w:highlight w:val="red"/>
              </w:rPr>
            </w:pPr>
            <w:r w:rsidRPr="00187189">
              <w:rPr>
                <w:highlight w:val="red"/>
              </w:rPr>
              <w:t>-</w:t>
            </w:r>
          </w:p>
        </w:tc>
        <w:tc>
          <w:tcPr>
            <w:tcW w:w="3510" w:type="dxa"/>
          </w:tcPr>
          <w:p w:rsidR="007511C4" w:rsidRPr="00187189" w:rsidRDefault="007511C4" w:rsidP="007C6B0F">
            <w:pPr>
              <w:rPr>
                <w:highlight w:val="red"/>
              </w:rPr>
            </w:pPr>
            <w:r w:rsidRPr="00187189">
              <w:rPr>
                <w:highlight w:val="red"/>
              </w:rPr>
              <w:t>-</w:t>
            </w:r>
          </w:p>
        </w:tc>
        <w:tc>
          <w:tcPr>
            <w:tcW w:w="1080" w:type="dxa"/>
          </w:tcPr>
          <w:p w:rsidR="007511C4" w:rsidRPr="00187189" w:rsidRDefault="007511C4" w:rsidP="007C6B0F">
            <w:pPr>
              <w:rPr>
                <w:highlight w:val="red"/>
              </w:rPr>
            </w:pPr>
            <w:r w:rsidRPr="00187189">
              <w:rPr>
                <w:highlight w:val="red"/>
              </w:rPr>
              <w:t>Text</w:t>
            </w:r>
          </w:p>
        </w:tc>
        <w:tc>
          <w:tcPr>
            <w:tcW w:w="1080" w:type="dxa"/>
          </w:tcPr>
          <w:p w:rsidR="007511C4" w:rsidRPr="00187189" w:rsidRDefault="007511C4" w:rsidP="007C6B0F">
            <w:pPr>
              <w:rPr>
                <w:highlight w:val="red"/>
              </w:rPr>
            </w:pPr>
            <w:r w:rsidRPr="00187189">
              <w:rPr>
                <w:highlight w:val="red"/>
              </w:rPr>
              <w:t>-</w:t>
            </w:r>
          </w:p>
        </w:tc>
        <w:tc>
          <w:tcPr>
            <w:tcW w:w="720" w:type="dxa"/>
          </w:tcPr>
          <w:p w:rsidR="007511C4" w:rsidRPr="00D618D5" w:rsidRDefault="007511C4" w:rsidP="007C6B0F">
            <w:r w:rsidRPr="00187189">
              <w:rPr>
                <w:highlight w:val="red"/>
              </w:rPr>
              <w:t>[3]</w:t>
            </w:r>
          </w:p>
        </w:tc>
      </w:tr>
    </w:tbl>
    <w:p w:rsidR="007511C4" w:rsidRDefault="007511C4" w:rsidP="007511C4">
      <w:pPr>
        <w:rPr>
          <w:b/>
          <w:bCs/>
        </w:rPr>
      </w:pPr>
    </w:p>
    <w:p w:rsidR="007511C4" w:rsidRPr="00901C9A" w:rsidRDefault="007511C4" w:rsidP="007511C4">
      <w:pPr>
        <w:rPr>
          <w:b/>
          <w:bCs/>
        </w:rPr>
      </w:pPr>
      <w:r w:rsidRPr="00901C9A">
        <w:rPr>
          <w:b/>
          <w:bCs/>
        </w:rPr>
        <w:t>Response Message</w:t>
      </w:r>
    </w:p>
    <w:tbl>
      <w:tblPr>
        <w:tblW w:w="79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240"/>
        <w:gridCol w:w="1260"/>
        <w:gridCol w:w="1080"/>
      </w:tblGrid>
      <w:tr w:rsidR="007511C4" w:rsidRPr="004A122E" w:rsidTr="007C6B0F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4A122E" w:rsidRDefault="007511C4" w:rsidP="007C6B0F">
            <w:pPr>
              <w:pStyle w:val="NormalBold"/>
              <w:jc w:val="center"/>
              <w:rPr>
                <w:rFonts w:ascii="Tahoma" w:hAnsi="Tahoma" w:cs="Tahoma"/>
                <w:bCs w:val="0"/>
                <w:color w:val="auto"/>
              </w:rPr>
            </w:pPr>
            <w:r w:rsidRPr="004A122E">
              <w:rPr>
                <w:rFonts w:ascii="Tahoma" w:hAnsi="Tahoma" w:cs="Tahoma"/>
                <w:bCs w:val="0"/>
                <w:color w:val="auto"/>
              </w:rPr>
              <w:t>Field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4A122E" w:rsidRDefault="007511C4" w:rsidP="007C6B0F">
            <w:pPr>
              <w:jc w:val="center"/>
              <w:rPr>
                <w:b/>
                <w:bCs/>
              </w:rPr>
            </w:pPr>
            <w:r w:rsidRPr="004A122E">
              <w:rPr>
                <w:b/>
                <w:bCs/>
              </w:rPr>
              <w:t>Description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4A122E" w:rsidRDefault="007511C4" w:rsidP="007C6B0F">
            <w:pPr>
              <w:jc w:val="center"/>
              <w:rPr>
                <w:b/>
                <w:bCs/>
              </w:rPr>
            </w:pPr>
            <w:r w:rsidRPr="004A122E">
              <w:rPr>
                <w:b/>
                <w:bCs/>
              </w:rPr>
              <w:t>Type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/>
          </w:tcPr>
          <w:p w:rsidR="007511C4" w:rsidRPr="004A122E" w:rsidRDefault="007511C4" w:rsidP="007C6B0F">
            <w:pPr>
              <w:jc w:val="center"/>
              <w:rPr>
                <w:b/>
                <w:bCs/>
              </w:rPr>
            </w:pPr>
            <w:r w:rsidRPr="004A122E">
              <w:rPr>
                <w:b/>
                <w:bCs/>
              </w:rPr>
              <w:t>Note</w:t>
            </w:r>
          </w:p>
        </w:tc>
      </w:tr>
      <w:tr w:rsidR="007511C4" w:rsidRPr="00637976" w:rsidTr="007C6B0F">
        <w:tc>
          <w:tcPr>
            <w:tcW w:w="2340" w:type="dxa"/>
            <w:tcBorders>
              <w:top w:val="single" w:sz="4" w:space="0" w:color="auto"/>
            </w:tcBorders>
          </w:tcPr>
          <w:p w:rsidR="007511C4" w:rsidRPr="00901C9A" w:rsidRDefault="007511C4" w:rsidP="007C6B0F">
            <w:pPr>
              <w:pStyle w:val="PseudoCodeBold"/>
              <w:spacing w:after="0"/>
              <w:rPr>
                <w:rFonts w:ascii="Tahoma" w:hAnsi="Tahoma" w:cs="Tahoma"/>
                <w:color w:val="auto"/>
                <w:sz w:val="20"/>
                <w:szCs w:val="20"/>
                <w:lang w:val="en-US"/>
              </w:rPr>
            </w:pPr>
            <w:r w:rsidRPr="00901C9A">
              <w:rPr>
                <w:rFonts w:ascii="Tahoma" w:hAnsi="Tahoma" w:cs="Tahoma"/>
                <w:color w:val="auto"/>
                <w:sz w:val="20"/>
                <w:szCs w:val="20"/>
                <w:lang w:val="en-US"/>
              </w:rPr>
              <w:t>ActivityId</w:t>
            </w:r>
          </w:p>
        </w:tc>
        <w:tc>
          <w:tcPr>
            <w:tcW w:w="3240" w:type="dxa"/>
            <w:tcBorders>
              <w:top w:val="single" w:sz="4" w:space="0" w:color="auto"/>
            </w:tcBorders>
          </w:tcPr>
          <w:p w:rsidR="007511C4" w:rsidRPr="00637976" w:rsidRDefault="007511C4" w:rsidP="007C6B0F">
            <w:r>
              <w:t xml:space="preserve">Auto-Run: </w:t>
            </w:r>
            <w:r w:rsidRPr="008111A4">
              <w:t>This is output parameter and is Siebel Unique Key.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:rsidR="007511C4" w:rsidRPr="00637976" w:rsidRDefault="007511C4" w:rsidP="007C6B0F"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</w:tcBorders>
          </w:tcPr>
          <w:p w:rsidR="007511C4" w:rsidRPr="00637976" w:rsidRDefault="007511C4" w:rsidP="007C6B0F"/>
        </w:tc>
      </w:tr>
      <w:tr w:rsidR="007511C4" w:rsidRPr="00187189" w:rsidTr="007C6B0F">
        <w:tc>
          <w:tcPr>
            <w:tcW w:w="2340" w:type="dxa"/>
          </w:tcPr>
          <w:p w:rsidR="007511C4" w:rsidRPr="00187189" w:rsidRDefault="007511C4" w:rsidP="007C6B0F">
            <w:pPr>
              <w:pStyle w:val="PseudoCodeBold"/>
              <w:spacing w:after="0"/>
              <w:rPr>
                <w:rFonts w:ascii="Tahoma" w:hAnsi="Tahoma" w:cs="Tahoma"/>
                <w:color w:val="auto"/>
                <w:sz w:val="20"/>
                <w:szCs w:val="20"/>
                <w:highlight w:val="red"/>
                <w:lang w:val="en-US"/>
              </w:rPr>
            </w:pPr>
            <w:r w:rsidRPr="00187189">
              <w:rPr>
                <w:rFonts w:ascii="Tahoma" w:hAnsi="Tahoma" w:cs="Tahoma"/>
                <w:color w:val="auto"/>
                <w:sz w:val="20"/>
                <w:szCs w:val="20"/>
                <w:highlight w:val="red"/>
                <w:lang w:val="en-US"/>
              </w:rPr>
              <w:t>CheckOrderId</w:t>
            </w:r>
          </w:p>
        </w:tc>
        <w:tc>
          <w:tcPr>
            <w:tcW w:w="3240" w:type="dxa"/>
          </w:tcPr>
          <w:p w:rsidR="007511C4" w:rsidRPr="00187189" w:rsidRDefault="007511C4" w:rsidP="007C6B0F">
            <w:pPr>
              <w:rPr>
                <w:highlight w:val="red"/>
              </w:rPr>
            </w:pPr>
          </w:p>
        </w:tc>
        <w:tc>
          <w:tcPr>
            <w:tcW w:w="1260" w:type="dxa"/>
          </w:tcPr>
          <w:p w:rsidR="007511C4" w:rsidRPr="00187189" w:rsidRDefault="007511C4" w:rsidP="007C6B0F">
            <w:pPr>
              <w:rPr>
                <w:highlight w:val="red"/>
              </w:rPr>
            </w:pPr>
            <w:r w:rsidRPr="00187189">
              <w:rPr>
                <w:highlight w:val="red"/>
              </w:rPr>
              <w:t>Text</w:t>
            </w:r>
          </w:p>
        </w:tc>
        <w:tc>
          <w:tcPr>
            <w:tcW w:w="1080" w:type="dxa"/>
          </w:tcPr>
          <w:p w:rsidR="007511C4" w:rsidRPr="00187189" w:rsidRDefault="007511C4" w:rsidP="007C6B0F">
            <w:pPr>
              <w:rPr>
                <w:highlight w:val="red"/>
              </w:rPr>
            </w:pPr>
            <w:r w:rsidRPr="00187189">
              <w:rPr>
                <w:highlight w:val="red"/>
              </w:rPr>
              <w:t>[3]</w:t>
            </w:r>
          </w:p>
        </w:tc>
      </w:tr>
      <w:tr w:rsidR="007511C4" w:rsidRPr="00187189" w:rsidTr="007C6B0F">
        <w:tc>
          <w:tcPr>
            <w:tcW w:w="2340" w:type="dxa"/>
          </w:tcPr>
          <w:p w:rsidR="007511C4" w:rsidRPr="00187189" w:rsidRDefault="007511C4" w:rsidP="007C6B0F">
            <w:pPr>
              <w:pStyle w:val="PseudoCodeBold"/>
              <w:spacing w:after="0"/>
              <w:rPr>
                <w:rFonts w:ascii="Tahoma" w:hAnsi="Tahoma" w:cs="Tahoma"/>
                <w:color w:val="auto"/>
                <w:sz w:val="20"/>
                <w:szCs w:val="20"/>
                <w:highlight w:val="red"/>
                <w:lang w:val="en-US"/>
              </w:rPr>
            </w:pPr>
            <w:r w:rsidRPr="00187189">
              <w:rPr>
                <w:rFonts w:ascii="Tahoma" w:hAnsi="Tahoma" w:cs="Tahoma"/>
                <w:color w:val="auto"/>
                <w:sz w:val="20"/>
                <w:szCs w:val="20"/>
                <w:highlight w:val="red"/>
                <w:lang w:val="en-US"/>
              </w:rPr>
              <w:t>Error_spcMessage</w:t>
            </w:r>
          </w:p>
        </w:tc>
        <w:tc>
          <w:tcPr>
            <w:tcW w:w="3240" w:type="dxa"/>
          </w:tcPr>
          <w:p w:rsidR="007511C4" w:rsidRPr="00187189" w:rsidRDefault="007511C4" w:rsidP="007C6B0F">
            <w:pPr>
              <w:rPr>
                <w:highlight w:val="red"/>
              </w:rPr>
            </w:pPr>
          </w:p>
        </w:tc>
        <w:tc>
          <w:tcPr>
            <w:tcW w:w="1260" w:type="dxa"/>
          </w:tcPr>
          <w:p w:rsidR="007511C4" w:rsidRPr="00187189" w:rsidRDefault="007511C4" w:rsidP="007C6B0F">
            <w:pPr>
              <w:rPr>
                <w:highlight w:val="red"/>
              </w:rPr>
            </w:pPr>
            <w:r w:rsidRPr="00187189">
              <w:rPr>
                <w:highlight w:val="red"/>
              </w:rPr>
              <w:t>Text</w:t>
            </w:r>
          </w:p>
        </w:tc>
        <w:tc>
          <w:tcPr>
            <w:tcW w:w="1080" w:type="dxa"/>
          </w:tcPr>
          <w:p w:rsidR="007511C4" w:rsidRPr="00187189" w:rsidRDefault="007511C4" w:rsidP="007C6B0F">
            <w:pPr>
              <w:rPr>
                <w:highlight w:val="red"/>
              </w:rPr>
            </w:pPr>
            <w:r w:rsidRPr="00187189">
              <w:rPr>
                <w:highlight w:val="red"/>
              </w:rPr>
              <w:t>[3]</w:t>
            </w:r>
          </w:p>
        </w:tc>
      </w:tr>
      <w:tr w:rsidR="007511C4" w:rsidRPr="00637976" w:rsidTr="007C6B0F">
        <w:tc>
          <w:tcPr>
            <w:tcW w:w="2340" w:type="dxa"/>
          </w:tcPr>
          <w:p w:rsidR="007511C4" w:rsidRPr="00187189" w:rsidRDefault="007511C4" w:rsidP="007C6B0F">
            <w:pPr>
              <w:pStyle w:val="PseudoCodeBold"/>
              <w:spacing w:after="0"/>
              <w:rPr>
                <w:rFonts w:ascii="Tahoma" w:hAnsi="Tahoma" w:cs="Tahoma"/>
                <w:color w:val="auto"/>
                <w:sz w:val="20"/>
                <w:szCs w:val="20"/>
                <w:highlight w:val="red"/>
                <w:lang w:val="en-US"/>
              </w:rPr>
            </w:pPr>
            <w:r w:rsidRPr="00187189">
              <w:rPr>
                <w:rFonts w:ascii="Tahoma" w:hAnsi="Tahoma" w:cs="Tahoma"/>
                <w:color w:val="auto"/>
                <w:sz w:val="20"/>
                <w:szCs w:val="20"/>
                <w:highlight w:val="red"/>
                <w:lang w:val="en-US"/>
              </w:rPr>
              <w:t>ErrorMessage</w:t>
            </w:r>
          </w:p>
        </w:tc>
        <w:tc>
          <w:tcPr>
            <w:tcW w:w="3240" w:type="dxa"/>
          </w:tcPr>
          <w:p w:rsidR="007511C4" w:rsidRPr="00187189" w:rsidRDefault="007511C4" w:rsidP="007C6B0F">
            <w:pPr>
              <w:rPr>
                <w:highlight w:val="red"/>
              </w:rPr>
            </w:pPr>
          </w:p>
        </w:tc>
        <w:tc>
          <w:tcPr>
            <w:tcW w:w="1260" w:type="dxa"/>
          </w:tcPr>
          <w:p w:rsidR="007511C4" w:rsidRPr="00187189" w:rsidRDefault="007511C4" w:rsidP="007C6B0F">
            <w:pPr>
              <w:rPr>
                <w:highlight w:val="red"/>
              </w:rPr>
            </w:pPr>
            <w:r w:rsidRPr="00187189">
              <w:rPr>
                <w:highlight w:val="red"/>
              </w:rPr>
              <w:t>Text</w:t>
            </w:r>
          </w:p>
        </w:tc>
        <w:tc>
          <w:tcPr>
            <w:tcW w:w="1080" w:type="dxa"/>
          </w:tcPr>
          <w:p w:rsidR="007511C4" w:rsidRPr="00637976" w:rsidRDefault="007511C4" w:rsidP="007C6B0F">
            <w:r w:rsidRPr="00187189">
              <w:rPr>
                <w:highlight w:val="red"/>
              </w:rPr>
              <w:t>[3]</w:t>
            </w:r>
          </w:p>
        </w:tc>
      </w:tr>
    </w:tbl>
    <w:p w:rsidR="0057088C" w:rsidRDefault="0057088C">
      <w:pPr>
        <w:rPr>
          <w:cs/>
        </w:rPr>
      </w:pPr>
    </w:p>
    <w:p w:rsidR="0057088C" w:rsidRDefault="0057088C">
      <w:pPr>
        <w:rPr>
          <w:cs/>
        </w:rPr>
      </w:pPr>
      <w:r>
        <w:rPr>
          <w:cs/>
        </w:rPr>
        <w:br w:type="page"/>
      </w:r>
    </w:p>
    <w:p w:rsidR="0057088C" w:rsidRDefault="0057088C" w:rsidP="0057088C">
      <w:pPr>
        <w:rPr>
          <w:b/>
          <w:bCs/>
        </w:rPr>
      </w:pPr>
      <w:r w:rsidRPr="00716C86">
        <w:rPr>
          <w:b/>
          <w:bCs/>
        </w:rPr>
        <w:lastRenderedPageBreak/>
        <w:t>Interface USMP</w:t>
      </w:r>
    </w:p>
    <w:p w:rsidR="0057088C" w:rsidRDefault="0057088C" w:rsidP="0057088C">
      <w:pPr>
        <w:rPr>
          <w:b/>
          <w:bCs/>
        </w:rPr>
      </w:pPr>
      <w:r>
        <w:rPr>
          <w:noProof/>
        </w:rPr>
        <w:drawing>
          <wp:inline distT="0" distB="0" distL="0" distR="0" wp14:anchorId="40383F33" wp14:editId="48DD50CF">
            <wp:extent cx="5962015" cy="152654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8C" w:rsidRDefault="0057088C" w:rsidP="0057088C">
      <w:pPr>
        <w:rPr>
          <w:noProof/>
        </w:rPr>
      </w:pPr>
    </w:p>
    <w:p w:rsidR="0057088C" w:rsidRPr="00716C86" w:rsidRDefault="0057088C" w:rsidP="0057088C">
      <w:pPr>
        <w:rPr>
          <w:b/>
          <w:bCs/>
        </w:rPr>
      </w:pPr>
      <w:r>
        <w:rPr>
          <w:noProof/>
        </w:rPr>
        <w:drawing>
          <wp:inline distT="0" distB="0" distL="0" distR="0" wp14:anchorId="6D71E166" wp14:editId="44E0FBD8">
            <wp:extent cx="5962015" cy="47625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364"/>
                    <a:stretch/>
                  </pic:blipFill>
                  <pic:spPr bwMode="auto">
                    <a:xfrm>
                      <a:off x="0" y="0"/>
                      <a:ext cx="5962015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88C" w:rsidRDefault="0057088C" w:rsidP="0057088C"/>
    <w:p w:rsidR="0057088C" w:rsidRDefault="0057088C" w:rsidP="0057088C">
      <w:r>
        <w:br w:type="page"/>
      </w:r>
    </w:p>
    <w:p w:rsidR="0057088C" w:rsidRDefault="0057088C" w:rsidP="0057088C">
      <w:pPr>
        <w:rPr>
          <w:noProof/>
        </w:rPr>
      </w:pPr>
    </w:p>
    <w:p w:rsidR="0057088C" w:rsidRDefault="0057088C" w:rsidP="0057088C">
      <w:r>
        <w:rPr>
          <w:noProof/>
        </w:rPr>
        <w:drawing>
          <wp:inline distT="0" distB="0" distL="0" distR="0" wp14:anchorId="062A55A1" wp14:editId="2123B1E5">
            <wp:extent cx="5962015" cy="791527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144"/>
                    <a:stretch/>
                  </pic:blipFill>
                  <pic:spPr bwMode="auto">
                    <a:xfrm>
                      <a:off x="0" y="0"/>
                      <a:ext cx="5962015" cy="791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88C" w:rsidRDefault="0057088C" w:rsidP="0057088C">
      <w:r>
        <w:br w:type="page"/>
      </w:r>
    </w:p>
    <w:p w:rsidR="0057088C" w:rsidRDefault="0057088C" w:rsidP="0057088C">
      <w:r>
        <w:rPr>
          <w:noProof/>
        </w:rPr>
        <w:lastRenderedPageBreak/>
        <w:drawing>
          <wp:inline distT="0" distB="0" distL="0" distR="0" wp14:anchorId="716C5EB4" wp14:editId="657A084A">
            <wp:extent cx="5962015" cy="31432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8C" w:rsidRDefault="0057088C" w:rsidP="0057088C">
      <w:pPr>
        <w:rPr>
          <w:noProof/>
        </w:rPr>
      </w:pPr>
    </w:p>
    <w:p w:rsidR="0057088C" w:rsidRDefault="0057088C" w:rsidP="0057088C">
      <w:r>
        <w:rPr>
          <w:noProof/>
        </w:rPr>
        <w:drawing>
          <wp:inline distT="0" distB="0" distL="0" distR="0" wp14:anchorId="159CE41D" wp14:editId="3EE7EF39">
            <wp:extent cx="5962015" cy="429577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5910"/>
                    <a:stretch/>
                  </pic:blipFill>
                  <pic:spPr bwMode="auto">
                    <a:xfrm>
                      <a:off x="0" y="0"/>
                      <a:ext cx="5962015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88C" w:rsidRDefault="0057088C" w:rsidP="0057088C">
      <w:r>
        <w:br w:type="page"/>
      </w:r>
    </w:p>
    <w:p w:rsidR="0057088C" w:rsidRDefault="0057088C" w:rsidP="0057088C">
      <w:r>
        <w:rPr>
          <w:noProof/>
        </w:rPr>
        <w:lastRenderedPageBreak/>
        <w:drawing>
          <wp:inline distT="0" distB="0" distL="0" distR="0" wp14:anchorId="62D12A82" wp14:editId="0D589E0A">
            <wp:extent cx="5962015" cy="2701925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B2" w:rsidRPr="007266F9" w:rsidRDefault="00763CB2">
      <w:r w:rsidRPr="007266F9">
        <w:rPr>
          <w:cs/>
        </w:rPr>
        <w:br w:type="page"/>
      </w:r>
    </w:p>
    <w:p w:rsidR="004B74DF" w:rsidRDefault="004B74DF">
      <w:pPr>
        <w:pStyle w:val="Heading1"/>
      </w:pPr>
      <w:bookmarkStart w:id="47" w:name="_Toc75168196"/>
      <w:bookmarkStart w:id="48" w:name="_Toc75168404"/>
      <w:bookmarkStart w:id="49" w:name="_Toc75168535"/>
      <w:bookmarkStart w:id="50" w:name="_Toc75168678"/>
      <w:bookmarkStart w:id="51" w:name="_Toc75168717"/>
      <w:bookmarkStart w:id="52" w:name="_Toc99413217"/>
      <w:bookmarkStart w:id="53" w:name="_Toc432516888"/>
      <w:r>
        <w:lastRenderedPageBreak/>
        <w:t>Impact Assessment</w:t>
      </w:r>
      <w:bookmarkEnd w:id="47"/>
      <w:bookmarkEnd w:id="48"/>
      <w:bookmarkEnd w:id="49"/>
      <w:bookmarkEnd w:id="50"/>
      <w:bookmarkEnd w:id="51"/>
      <w:bookmarkEnd w:id="52"/>
      <w:bookmarkEnd w:id="53"/>
    </w:p>
    <w:p w:rsidR="004B74DF" w:rsidRDefault="004B74DF">
      <w:pPr>
        <w:pStyle w:val="Heading2"/>
      </w:pPr>
      <w:bookmarkStart w:id="54" w:name="_Toc432516889"/>
      <w:bookmarkStart w:id="55" w:name="_Toc99413218"/>
      <w:r>
        <w:t>Limitations</w:t>
      </w:r>
      <w:r>
        <w:rPr>
          <w:szCs w:val="22"/>
          <w:cs/>
        </w:rPr>
        <w:t>/</w:t>
      </w:r>
      <w:r>
        <w:t>Constraints</w:t>
      </w:r>
      <w:bookmarkEnd w:id="54"/>
    </w:p>
    <w:p w:rsidR="00CF00C4" w:rsidRDefault="00CF00C4" w:rsidP="00CF00C4">
      <w:pPr>
        <w:ind w:left="720"/>
        <w:rPr>
          <w:color w:val="0000FF"/>
        </w:rPr>
      </w:pPr>
      <w:r>
        <w:rPr>
          <w:color w:val="0000FF"/>
          <w:cs/>
        </w:rPr>
        <w:t xml:space="preserve">- </w:t>
      </w:r>
      <w:r w:rsidR="004B74DF">
        <w:rPr>
          <w:rFonts w:hint="cs"/>
          <w:color w:val="0000FF"/>
          <w:cs/>
        </w:rPr>
        <w:t>ระบุข้อจำกัดต่าง ๆ ที่มี</w:t>
      </w:r>
    </w:p>
    <w:p w:rsidR="004B74DF" w:rsidRDefault="004B74DF" w:rsidP="00CF00C4">
      <w:pPr>
        <w:ind w:left="720"/>
        <w:rPr>
          <w:color w:val="0000FF"/>
        </w:rPr>
      </w:pPr>
      <w:r>
        <w:rPr>
          <w:color w:val="0000FF"/>
          <w:cs/>
        </w:rPr>
        <w:t xml:space="preserve">- </w:t>
      </w:r>
      <w:r>
        <w:rPr>
          <w:rFonts w:hint="cs"/>
          <w:color w:val="0000FF"/>
          <w:cs/>
        </w:rPr>
        <w:t xml:space="preserve">กรณีมีการแบ่งเป็นหลาย </w:t>
      </w:r>
      <w:r>
        <w:rPr>
          <w:color w:val="0000FF"/>
        </w:rPr>
        <w:t xml:space="preserve">release </w:t>
      </w:r>
      <w:r>
        <w:rPr>
          <w:rFonts w:hint="cs"/>
          <w:color w:val="0000FF"/>
          <w:cs/>
        </w:rPr>
        <w:t xml:space="preserve">ให้ระบุแยกเป็น </w:t>
      </w:r>
      <w:r>
        <w:rPr>
          <w:color w:val="0000FF"/>
        </w:rPr>
        <w:t>release</w:t>
      </w:r>
    </w:p>
    <w:p w:rsidR="004B74DF" w:rsidRDefault="002C6442" w:rsidP="009B3586">
      <w:pPr>
        <w:numPr>
          <w:ilvl w:val="0"/>
          <w:numId w:val="2"/>
        </w:numPr>
      </w:pPr>
      <w:r>
        <w:t>Business Impact</w:t>
      </w:r>
    </w:p>
    <w:p w:rsidR="004B74DF" w:rsidRDefault="002C6442" w:rsidP="009B3586">
      <w:pPr>
        <w:numPr>
          <w:ilvl w:val="0"/>
          <w:numId w:val="2"/>
        </w:numPr>
      </w:pPr>
      <w:r>
        <w:t>System Impact</w:t>
      </w:r>
    </w:p>
    <w:p w:rsidR="004B74DF" w:rsidRDefault="004B74DF">
      <w:pPr>
        <w:ind w:left="360"/>
      </w:pPr>
    </w:p>
    <w:p w:rsidR="004B74DF" w:rsidRDefault="004B74DF">
      <w:pPr>
        <w:pStyle w:val="Heading2"/>
      </w:pPr>
      <w:bookmarkStart w:id="56" w:name="_Toc432516890"/>
      <w:r>
        <w:t>External Impact</w:t>
      </w:r>
      <w:bookmarkEnd w:id="55"/>
      <w:r>
        <w:t>s</w:t>
      </w:r>
      <w:bookmarkEnd w:id="56"/>
    </w:p>
    <w:p w:rsidR="004B74DF" w:rsidRDefault="004B74DF" w:rsidP="00CF00C4">
      <w:pPr>
        <w:ind w:left="720"/>
        <w:rPr>
          <w:color w:val="0000FF"/>
          <w:cs/>
        </w:rPr>
      </w:pPr>
      <w:r>
        <w:rPr>
          <w:color w:val="0000FF"/>
          <w:cs/>
        </w:rPr>
        <w:t xml:space="preserve">- </w:t>
      </w:r>
      <w:r>
        <w:rPr>
          <w:rFonts w:hint="cs"/>
          <w:color w:val="0000FF"/>
          <w:cs/>
        </w:rPr>
        <w:t xml:space="preserve">ระบุ </w:t>
      </w:r>
      <w:r>
        <w:rPr>
          <w:color w:val="0000FF"/>
        </w:rPr>
        <w:t xml:space="preserve">Impact </w:t>
      </w:r>
      <w:r>
        <w:rPr>
          <w:rFonts w:hint="cs"/>
          <w:color w:val="0000FF"/>
          <w:cs/>
        </w:rPr>
        <w:t>ที่มีต่อลูกค้า</w:t>
      </w:r>
      <w:r>
        <w:rPr>
          <w:color w:val="0000FF"/>
        </w:rPr>
        <w:t>, partners</w:t>
      </w:r>
      <w:r>
        <w:rPr>
          <w:rFonts w:hint="cs"/>
          <w:color w:val="0000FF"/>
          <w:cs/>
        </w:rPr>
        <w:t xml:space="preserve"> หรือ </w:t>
      </w:r>
      <w:r>
        <w:rPr>
          <w:color w:val="0000FF"/>
        </w:rPr>
        <w:t xml:space="preserve">external party </w:t>
      </w:r>
      <w:r>
        <w:rPr>
          <w:rFonts w:hint="cs"/>
          <w:color w:val="0000FF"/>
          <w:cs/>
        </w:rPr>
        <w:t xml:space="preserve">อื่นๆ โดย อธิบาย ข้อจำกัด และ ผลกระทบที่อาจจะเกิดขึ้น </w:t>
      </w:r>
      <w:r>
        <w:rPr>
          <w:color w:val="0000FF"/>
          <w:cs/>
        </w:rPr>
        <w:t>(</w:t>
      </w:r>
      <w:r>
        <w:rPr>
          <w:color w:val="0000FF"/>
        </w:rPr>
        <w:t>Limitation, PPA, etc</w:t>
      </w:r>
      <w:r>
        <w:rPr>
          <w:color w:val="0000FF"/>
          <w:cs/>
        </w:rPr>
        <w:t xml:space="preserve">.) </w:t>
      </w:r>
      <w:r>
        <w:rPr>
          <w:rFonts w:hint="cs"/>
          <w:color w:val="0000FF"/>
          <w:cs/>
        </w:rPr>
        <w:t>รวมทั้งแนวทางในการแก้ไขปัญหา</w:t>
      </w:r>
    </w:p>
    <w:p w:rsidR="004B74DF" w:rsidRDefault="004B74DF" w:rsidP="00CF00C4">
      <w:pPr>
        <w:ind w:left="720"/>
      </w:pPr>
      <w:r>
        <w:rPr>
          <w:color w:val="0000FF"/>
          <w:cs/>
        </w:rPr>
        <w:t xml:space="preserve">- </w:t>
      </w:r>
      <w:r>
        <w:rPr>
          <w:rFonts w:hint="cs"/>
          <w:color w:val="0000FF"/>
          <w:cs/>
        </w:rPr>
        <w:t xml:space="preserve">กรณีมีการแบ่งเป็นหลาย </w:t>
      </w:r>
      <w:r>
        <w:rPr>
          <w:color w:val="0000FF"/>
        </w:rPr>
        <w:t xml:space="preserve">release </w:t>
      </w:r>
      <w:r>
        <w:rPr>
          <w:rFonts w:hint="cs"/>
          <w:color w:val="0000FF"/>
          <w:cs/>
        </w:rPr>
        <w:t xml:space="preserve">ให้ระบุแยกเป็น </w:t>
      </w:r>
      <w:r>
        <w:rPr>
          <w:color w:val="0000FF"/>
        </w:rPr>
        <w:t>release</w:t>
      </w:r>
    </w:p>
    <w:tbl>
      <w:tblPr>
        <w:tblW w:w="9570" w:type="dxa"/>
        <w:tblInd w:w="78" w:type="dxa"/>
        <w:tblLayout w:type="fixed"/>
        <w:tblLook w:val="0000" w:firstRow="0" w:lastRow="0" w:firstColumn="0" w:lastColumn="0" w:noHBand="0" w:noVBand="0"/>
      </w:tblPr>
      <w:tblGrid>
        <w:gridCol w:w="570"/>
        <w:gridCol w:w="631"/>
        <w:gridCol w:w="6479"/>
        <w:gridCol w:w="1890"/>
      </w:tblGrid>
      <w:tr w:rsidR="004B74DF">
        <w:trPr>
          <w:trHeight w:val="199"/>
        </w:trPr>
        <w:tc>
          <w:tcPr>
            <w:tcW w:w="1201" w:type="dxa"/>
            <w:gridSpan w:val="2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C0C0C0" w:fill="99CC00"/>
          </w:tcPr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Party</w:t>
            </w:r>
            <w:r>
              <w:rPr>
                <w:b/>
                <w:bCs/>
                <w:color w:val="FFFFFF"/>
                <w:cs/>
              </w:rPr>
              <w:t>/</w:t>
            </w:r>
          </w:p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  <w:r>
              <w:rPr>
                <w:b/>
                <w:bCs/>
                <w:color w:val="FFFFFF"/>
                <w:cs/>
              </w:rPr>
              <w:t>.</w:t>
            </w:r>
          </w:p>
        </w:tc>
        <w:tc>
          <w:tcPr>
            <w:tcW w:w="6479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C0C0C0" w:fill="99CC00"/>
          </w:tcPr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 of Impacts</w:t>
            </w:r>
          </w:p>
        </w:tc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C0C0C0" w:fill="99CC00"/>
          </w:tcPr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Requirement Ref#</w:t>
            </w: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Customer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Telewiz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Dealer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  <w:cs/>
              </w:rPr>
              <w:t>[</w:t>
            </w:r>
            <w:r>
              <w:rPr>
                <w:color w:val="000000"/>
              </w:rPr>
              <w:t>Party Name</w:t>
            </w:r>
            <w:r>
              <w:rPr>
                <w:color w:val="000000"/>
                <w:cs/>
              </w:rPr>
              <w:t>]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</w:tbl>
    <w:p w:rsidR="004B74DF" w:rsidRDefault="004B74DF"/>
    <w:p w:rsidR="004B74DF" w:rsidRDefault="004B74DF">
      <w:pPr>
        <w:pStyle w:val="Heading2"/>
      </w:pPr>
      <w:bookmarkStart w:id="57" w:name="_Toc99413219"/>
      <w:bookmarkStart w:id="58" w:name="_Toc432516891"/>
      <w:r>
        <w:t>Organization Impact</w:t>
      </w:r>
      <w:bookmarkEnd w:id="57"/>
      <w:r>
        <w:t>s</w:t>
      </w:r>
      <w:bookmarkEnd w:id="58"/>
    </w:p>
    <w:p w:rsidR="004B74DF" w:rsidRDefault="004B74DF" w:rsidP="00CF00C4">
      <w:pPr>
        <w:ind w:left="720"/>
        <w:rPr>
          <w:color w:val="0000FF"/>
        </w:rPr>
      </w:pPr>
      <w:r>
        <w:rPr>
          <w:color w:val="0000FF"/>
          <w:cs/>
        </w:rPr>
        <w:t xml:space="preserve">- </w:t>
      </w:r>
      <w:r>
        <w:rPr>
          <w:rFonts w:hint="cs"/>
          <w:color w:val="0000FF"/>
          <w:cs/>
        </w:rPr>
        <w:t xml:space="preserve">ระบุ </w:t>
      </w:r>
      <w:r>
        <w:rPr>
          <w:color w:val="0000FF"/>
        </w:rPr>
        <w:t xml:space="preserve">Impact </w:t>
      </w:r>
      <w:r>
        <w:rPr>
          <w:rFonts w:hint="cs"/>
          <w:color w:val="0000FF"/>
          <w:cs/>
        </w:rPr>
        <w:t xml:space="preserve">ที่มีต่อ </w:t>
      </w:r>
      <w:r>
        <w:rPr>
          <w:color w:val="0000FF"/>
        </w:rPr>
        <w:t xml:space="preserve">AIS, user, process, operation, job description </w:t>
      </w:r>
      <w:r>
        <w:rPr>
          <w:rFonts w:hint="cs"/>
          <w:color w:val="0000FF"/>
          <w:cs/>
        </w:rPr>
        <w:t xml:space="preserve">หรือ </w:t>
      </w:r>
      <w:r>
        <w:rPr>
          <w:color w:val="0000FF"/>
        </w:rPr>
        <w:t>organization structure</w:t>
      </w:r>
      <w:r>
        <w:rPr>
          <w:rFonts w:hint="cs"/>
          <w:color w:val="0000FF"/>
          <w:cs/>
        </w:rPr>
        <w:t xml:space="preserve"> </w:t>
      </w:r>
    </w:p>
    <w:p w:rsidR="00CF00C4" w:rsidRDefault="00CF00C4" w:rsidP="00CF00C4">
      <w:pPr>
        <w:ind w:left="720"/>
        <w:rPr>
          <w:color w:val="0000FF"/>
        </w:rPr>
      </w:pPr>
      <w:r>
        <w:rPr>
          <w:color w:val="0000FF"/>
          <w:cs/>
        </w:rPr>
        <w:t xml:space="preserve">  </w:t>
      </w:r>
      <w:r w:rsidR="004B74DF">
        <w:rPr>
          <w:rFonts w:hint="cs"/>
          <w:color w:val="0000FF"/>
          <w:cs/>
        </w:rPr>
        <w:t xml:space="preserve">โดยอธิบายข้อจำกัด และ ผลกระทบที่อาจจะเกิดขึ้น </w:t>
      </w:r>
      <w:r w:rsidR="004B74DF">
        <w:rPr>
          <w:color w:val="0000FF"/>
          <w:cs/>
        </w:rPr>
        <w:t>(</w:t>
      </w:r>
      <w:r w:rsidR="004B74DF">
        <w:rPr>
          <w:color w:val="0000FF"/>
        </w:rPr>
        <w:t>Limitation, PPA, etc</w:t>
      </w:r>
      <w:r w:rsidR="004B74DF">
        <w:rPr>
          <w:color w:val="0000FF"/>
          <w:cs/>
        </w:rPr>
        <w:t xml:space="preserve">.) </w:t>
      </w:r>
      <w:r w:rsidR="004B74DF">
        <w:rPr>
          <w:rFonts w:hint="cs"/>
          <w:color w:val="0000FF"/>
          <w:cs/>
        </w:rPr>
        <w:t>รวมทั้งแนวทางในการแก้ไข</w:t>
      </w:r>
    </w:p>
    <w:p w:rsidR="004B74DF" w:rsidRDefault="00CF00C4" w:rsidP="00CF00C4">
      <w:pPr>
        <w:ind w:left="720"/>
        <w:rPr>
          <w:color w:val="0000FF"/>
        </w:rPr>
      </w:pPr>
      <w:r>
        <w:rPr>
          <w:color w:val="0000FF"/>
          <w:cs/>
        </w:rPr>
        <w:t xml:space="preserve">  </w:t>
      </w:r>
      <w:r w:rsidR="004B74DF">
        <w:rPr>
          <w:rFonts w:hint="cs"/>
          <w:color w:val="0000FF"/>
          <w:cs/>
        </w:rPr>
        <w:t>ปัญหา</w:t>
      </w:r>
    </w:p>
    <w:p w:rsidR="004B74DF" w:rsidRDefault="004B74DF" w:rsidP="00CF00C4">
      <w:pPr>
        <w:ind w:left="720"/>
      </w:pPr>
      <w:r>
        <w:rPr>
          <w:color w:val="0000FF"/>
          <w:cs/>
        </w:rPr>
        <w:t xml:space="preserve">- </w:t>
      </w:r>
      <w:r>
        <w:rPr>
          <w:rFonts w:hint="cs"/>
          <w:color w:val="0000FF"/>
          <w:cs/>
        </w:rPr>
        <w:t xml:space="preserve">กรณีมีการแบ่งเป็นหลาย </w:t>
      </w:r>
      <w:r>
        <w:rPr>
          <w:color w:val="0000FF"/>
        </w:rPr>
        <w:t xml:space="preserve">release </w:t>
      </w:r>
      <w:r>
        <w:rPr>
          <w:rFonts w:hint="cs"/>
          <w:color w:val="0000FF"/>
          <w:cs/>
        </w:rPr>
        <w:t xml:space="preserve">ให้ระบุแยกเป็น </w:t>
      </w:r>
      <w:r>
        <w:rPr>
          <w:color w:val="0000FF"/>
        </w:rPr>
        <w:t>release</w:t>
      </w:r>
    </w:p>
    <w:tbl>
      <w:tblPr>
        <w:tblW w:w="9570" w:type="dxa"/>
        <w:tblInd w:w="78" w:type="dxa"/>
        <w:tblLayout w:type="fixed"/>
        <w:tblLook w:val="0000" w:firstRow="0" w:lastRow="0" w:firstColumn="0" w:lastColumn="0" w:noHBand="0" w:noVBand="0"/>
      </w:tblPr>
      <w:tblGrid>
        <w:gridCol w:w="570"/>
        <w:gridCol w:w="631"/>
        <w:gridCol w:w="6479"/>
        <w:gridCol w:w="1890"/>
      </w:tblGrid>
      <w:tr w:rsidR="004B74DF">
        <w:trPr>
          <w:trHeight w:val="199"/>
        </w:trPr>
        <w:tc>
          <w:tcPr>
            <w:tcW w:w="1201" w:type="dxa"/>
            <w:gridSpan w:val="2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C0C0C0" w:fill="99CC00"/>
          </w:tcPr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Dep</w:t>
            </w:r>
            <w:r>
              <w:rPr>
                <w:b/>
                <w:bCs/>
                <w:color w:val="FFFFFF"/>
                <w:cs/>
              </w:rPr>
              <w:t>./</w:t>
            </w:r>
          </w:p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  <w:r>
              <w:rPr>
                <w:b/>
                <w:bCs/>
                <w:color w:val="FFFFFF"/>
                <w:cs/>
              </w:rPr>
              <w:t>.</w:t>
            </w:r>
          </w:p>
        </w:tc>
        <w:tc>
          <w:tcPr>
            <w:tcW w:w="6479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C0C0C0" w:fill="99CC00"/>
          </w:tcPr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 of Impacts</w:t>
            </w:r>
          </w:p>
        </w:tc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C0C0C0" w:fill="99CC00"/>
          </w:tcPr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Requirement Ref#</w:t>
            </w: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CLMD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BMD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  <w:cs/>
              </w:rPr>
              <w:t>[</w:t>
            </w:r>
            <w:r>
              <w:rPr>
                <w:color w:val="000000"/>
              </w:rPr>
              <w:t>Department Name</w:t>
            </w:r>
            <w:r>
              <w:rPr>
                <w:color w:val="000000"/>
                <w:cs/>
              </w:rPr>
              <w:t>]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</w:tbl>
    <w:p w:rsidR="004B74DF" w:rsidRDefault="004B74DF"/>
    <w:p w:rsidR="00EE4D1F" w:rsidRDefault="00EE4D1F">
      <w:r>
        <w:rPr>
          <w:cs/>
        </w:rPr>
        <w:br w:type="page"/>
      </w:r>
    </w:p>
    <w:p w:rsidR="004B74DF" w:rsidRDefault="004B74DF">
      <w:pPr>
        <w:pStyle w:val="Heading2"/>
      </w:pPr>
      <w:bookmarkStart w:id="59" w:name="_Toc99413220"/>
      <w:bookmarkStart w:id="60" w:name="_Toc432516892"/>
      <w:r>
        <w:lastRenderedPageBreak/>
        <w:t>System Impact</w:t>
      </w:r>
      <w:bookmarkEnd w:id="59"/>
      <w:r>
        <w:t>s</w:t>
      </w:r>
      <w:bookmarkEnd w:id="60"/>
    </w:p>
    <w:p w:rsidR="004B74DF" w:rsidRDefault="004B74DF" w:rsidP="00CF00C4">
      <w:pPr>
        <w:ind w:left="720"/>
        <w:rPr>
          <w:color w:val="0000FF"/>
        </w:rPr>
      </w:pPr>
      <w:r>
        <w:rPr>
          <w:color w:val="0000FF"/>
          <w:cs/>
        </w:rPr>
        <w:t xml:space="preserve">- </w:t>
      </w:r>
      <w:r>
        <w:rPr>
          <w:rFonts w:hint="cs"/>
          <w:color w:val="0000FF"/>
          <w:cs/>
        </w:rPr>
        <w:t xml:space="preserve">ระบุ </w:t>
      </w:r>
      <w:r>
        <w:rPr>
          <w:color w:val="0000FF"/>
        </w:rPr>
        <w:t xml:space="preserve">Impact </w:t>
      </w:r>
      <w:r>
        <w:rPr>
          <w:rFonts w:hint="cs"/>
          <w:color w:val="0000FF"/>
          <w:cs/>
        </w:rPr>
        <w:t>ที่มีต่อ ระบบ</w:t>
      </w:r>
    </w:p>
    <w:p w:rsidR="004B74DF" w:rsidRDefault="004B74DF" w:rsidP="00CF00C4">
      <w:pPr>
        <w:ind w:left="720"/>
        <w:rPr>
          <w:color w:val="0000FF"/>
        </w:rPr>
      </w:pPr>
      <w:r>
        <w:rPr>
          <w:color w:val="0000FF"/>
          <w:cs/>
        </w:rPr>
        <w:t xml:space="preserve">- </w:t>
      </w:r>
      <w:r>
        <w:rPr>
          <w:rFonts w:hint="cs"/>
          <w:color w:val="0000FF"/>
          <w:cs/>
        </w:rPr>
        <w:t xml:space="preserve">กรณีมีการแบ่งเป็นหลาย </w:t>
      </w:r>
      <w:r>
        <w:rPr>
          <w:color w:val="0000FF"/>
        </w:rPr>
        <w:t xml:space="preserve">release </w:t>
      </w:r>
      <w:r>
        <w:rPr>
          <w:rFonts w:hint="cs"/>
          <w:color w:val="0000FF"/>
          <w:cs/>
        </w:rPr>
        <w:t xml:space="preserve">ให้ระบุแยกเป็น </w:t>
      </w:r>
      <w:r>
        <w:rPr>
          <w:color w:val="0000FF"/>
        </w:rPr>
        <w:t>release</w:t>
      </w:r>
    </w:p>
    <w:tbl>
      <w:tblPr>
        <w:tblW w:w="9570" w:type="dxa"/>
        <w:tblInd w:w="78" w:type="dxa"/>
        <w:tblLayout w:type="fixed"/>
        <w:tblLook w:val="0000" w:firstRow="0" w:lastRow="0" w:firstColumn="0" w:lastColumn="0" w:noHBand="0" w:noVBand="0"/>
      </w:tblPr>
      <w:tblGrid>
        <w:gridCol w:w="570"/>
        <w:gridCol w:w="631"/>
        <w:gridCol w:w="6479"/>
        <w:gridCol w:w="1890"/>
      </w:tblGrid>
      <w:tr w:rsidR="004B74DF">
        <w:trPr>
          <w:trHeight w:val="199"/>
        </w:trPr>
        <w:tc>
          <w:tcPr>
            <w:tcW w:w="1201" w:type="dxa"/>
            <w:gridSpan w:val="2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C0C0C0" w:fill="99CC00"/>
          </w:tcPr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System</w:t>
            </w:r>
            <w:r>
              <w:rPr>
                <w:b/>
                <w:bCs/>
                <w:color w:val="FFFFFF"/>
                <w:cs/>
              </w:rPr>
              <w:t>/</w:t>
            </w:r>
          </w:p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  <w:r>
              <w:rPr>
                <w:b/>
                <w:bCs/>
                <w:color w:val="FFFFFF"/>
                <w:cs/>
              </w:rPr>
              <w:t>.</w:t>
            </w:r>
          </w:p>
        </w:tc>
        <w:tc>
          <w:tcPr>
            <w:tcW w:w="6479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C0C0C0" w:fill="99CC00"/>
          </w:tcPr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 of Impacts</w:t>
            </w:r>
          </w:p>
        </w:tc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C0C0C0" w:fill="99CC00"/>
          </w:tcPr>
          <w:p w:rsidR="004B74DF" w:rsidRDefault="004B74DF">
            <w:pPr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Requirement Ref#</w:t>
            </w: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5D466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SSCRN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Siebel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Vitria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MD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DWH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170"/>
        </w:trPr>
        <w:tc>
          <w:tcPr>
            <w:tcW w:w="7680" w:type="dxa"/>
            <w:gridSpan w:val="3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  <w:cs/>
              </w:rPr>
              <w:t>[</w:t>
            </w:r>
            <w:r>
              <w:rPr>
                <w:color w:val="000000"/>
              </w:rPr>
              <w:t>System Name</w:t>
            </w:r>
            <w:r>
              <w:rPr>
                <w:color w:val="000000"/>
                <w:cs/>
              </w:rPr>
              <w:t>]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73"/>
        </w:trPr>
        <w:tc>
          <w:tcPr>
            <w:tcW w:w="5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1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4B74DF">
        <w:trPr>
          <w:trHeight w:val="255"/>
        </w:trPr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74DF" w:rsidRDefault="004B74DF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</w:tbl>
    <w:p w:rsidR="004B74DF" w:rsidRDefault="004B74DF"/>
    <w:sectPr w:rsidR="004B74DF" w:rsidSect="009F57B4">
      <w:headerReference w:type="default" r:id="rId28"/>
      <w:footerReference w:type="even" r:id="rId29"/>
      <w:footerReference w:type="default" r:id="rId30"/>
      <w:pgSz w:w="11906" w:h="16838" w:code="9"/>
      <w:pgMar w:top="1440" w:right="1080" w:bottom="1080" w:left="1440" w:header="720" w:footer="720" w:gutter="0"/>
      <w:paperSrc w:first="15" w:other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34F0" w:rsidRDefault="000534F0">
      <w:r>
        <w:separator/>
      </w:r>
    </w:p>
  </w:endnote>
  <w:endnote w:type="continuationSeparator" w:id="0">
    <w:p w:rsidR="000534F0" w:rsidRDefault="0005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DA0" w:rsidRDefault="00C26DA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26DA0" w:rsidRDefault="00C26DA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95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264"/>
      <w:gridCol w:w="1496"/>
      <w:gridCol w:w="5035"/>
    </w:tblGrid>
    <w:tr w:rsidR="00C26DA0" w:rsidTr="00C57DD2">
      <w:trPr>
        <w:trHeight w:val="339"/>
      </w:trPr>
      <w:tc>
        <w:tcPr>
          <w:tcW w:w="3264" w:type="dxa"/>
        </w:tcPr>
        <w:p w:rsidR="00C26DA0" w:rsidRDefault="00C26DA0" w:rsidP="003A1EFB">
          <w:pPr>
            <w:pStyle w:val="Footer"/>
            <w:rPr>
              <w:sz w:val="16"/>
              <w:szCs w:val="16"/>
            </w:rPr>
          </w:pPr>
          <w:r>
            <w:rPr>
              <w:sz w:val="16"/>
              <w:szCs w:val="16"/>
            </w:rPr>
            <w:t>Last Updated</w:t>
          </w:r>
          <w:r>
            <w:rPr>
              <w:sz w:val="16"/>
              <w:szCs w:val="16"/>
              <w:cs/>
            </w:rPr>
            <w:t xml:space="preserve">: </w:t>
          </w:r>
          <w:r>
            <w:rPr>
              <w:sz w:val="16"/>
              <w:szCs w:val="16"/>
            </w:rPr>
            <w:t>13</w:t>
          </w:r>
          <w:r>
            <w:rPr>
              <w:sz w:val="16"/>
              <w:szCs w:val="16"/>
              <w:cs/>
            </w:rPr>
            <w:t>/</w:t>
          </w:r>
          <w:r>
            <w:rPr>
              <w:sz w:val="16"/>
              <w:szCs w:val="16"/>
            </w:rPr>
            <w:t>10</w:t>
          </w:r>
          <w:r>
            <w:rPr>
              <w:sz w:val="16"/>
              <w:szCs w:val="16"/>
              <w:cs/>
            </w:rPr>
            <w:t>/</w:t>
          </w:r>
          <w:r>
            <w:rPr>
              <w:sz w:val="16"/>
              <w:szCs w:val="16"/>
            </w:rPr>
            <w:t>2015</w:t>
          </w:r>
        </w:p>
      </w:tc>
      <w:tc>
        <w:tcPr>
          <w:tcW w:w="1496" w:type="dxa"/>
        </w:tcPr>
        <w:p w:rsidR="00C26DA0" w:rsidRDefault="00C26DA0" w:rsidP="00A40CA4">
          <w:pPr>
            <w:pStyle w:val="Foo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</w:instrText>
          </w:r>
          <w:r>
            <w:rPr>
              <w:sz w:val="16"/>
              <w:szCs w:val="16"/>
            </w:rPr>
            <w:fldChar w:fldCharType="separate"/>
          </w:r>
          <w:r w:rsidR="006A3E99">
            <w:rPr>
              <w:noProof/>
              <w:sz w:val="16"/>
              <w:szCs w:val="16"/>
            </w:rPr>
            <w:t>1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of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</w:instrText>
          </w:r>
          <w:r>
            <w:rPr>
              <w:sz w:val="16"/>
              <w:szCs w:val="16"/>
            </w:rPr>
            <w:fldChar w:fldCharType="separate"/>
          </w:r>
          <w:r w:rsidR="006A3E99">
            <w:rPr>
              <w:noProof/>
              <w:sz w:val="16"/>
              <w:szCs w:val="16"/>
            </w:rPr>
            <w:t>24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5035" w:type="dxa"/>
        </w:tcPr>
        <w:p w:rsidR="00B439D2" w:rsidRDefault="00C26DA0" w:rsidP="00BF13BC">
          <w:pPr>
            <w:pStyle w:val="Footer"/>
            <w:jc w:val="right"/>
            <w:rPr>
              <w:sz w:val="16"/>
              <w:szCs w:val="16"/>
            </w:rPr>
          </w:pPr>
          <w:r w:rsidRPr="00C57DD2">
            <w:rPr>
              <w:sz w:val="16"/>
              <w:szCs w:val="16"/>
            </w:rPr>
            <w:t>File</w:t>
          </w:r>
          <w:r w:rsidRPr="00C57DD2">
            <w:rPr>
              <w:sz w:val="16"/>
              <w:szCs w:val="16"/>
              <w:cs/>
            </w:rPr>
            <w:t>:</w:t>
          </w:r>
          <w:r>
            <w:rPr>
              <w:cs/>
            </w:rPr>
            <w:t xml:space="preserve"> </w:t>
          </w:r>
          <w:r w:rsidRPr="00073953">
            <w:rPr>
              <w:sz w:val="16"/>
              <w:szCs w:val="16"/>
            </w:rPr>
            <w:t>PUP_SS_I</w:t>
          </w:r>
          <w:r>
            <w:rPr>
              <w:sz w:val="16"/>
              <w:szCs w:val="16"/>
            </w:rPr>
            <w:t>R_Service_</w:t>
          </w:r>
        </w:p>
        <w:p w:rsidR="00C26DA0" w:rsidRPr="00C57DD2" w:rsidRDefault="00C26DA0" w:rsidP="00B439D2">
          <w:pPr>
            <w:pStyle w:val="Footer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6.2_Create_Email_</w:t>
          </w:r>
          <w:r w:rsidR="00B439D2">
            <w:rPr>
              <w:sz w:val="16"/>
              <w:szCs w:val="16"/>
            </w:rPr>
            <w:t>V1.0</w:t>
          </w:r>
          <w:r w:rsidRPr="001A728F">
            <w:rPr>
              <w:sz w:val="16"/>
              <w:szCs w:val="16"/>
              <w:cs/>
            </w:rPr>
            <w:t>.</w:t>
          </w:r>
          <w:r w:rsidRPr="001A728F">
            <w:rPr>
              <w:sz w:val="16"/>
              <w:szCs w:val="16"/>
            </w:rPr>
            <w:t>docx</w:t>
          </w:r>
        </w:p>
      </w:tc>
    </w:tr>
  </w:tbl>
  <w:p w:rsidR="00C26DA0" w:rsidRDefault="00C26DA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34F0" w:rsidRDefault="000534F0">
      <w:r>
        <w:separator/>
      </w:r>
    </w:p>
  </w:footnote>
  <w:footnote w:type="continuationSeparator" w:id="0">
    <w:p w:rsidR="000534F0" w:rsidRDefault="000534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200"/>
      <w:gridCol w:w="3201"/>
      <w:gridCol w:w="3201"/>
    </w:tblGrid>
    <w:tr w:rsidR="00C26DA0">
      <w:trPr>
        <w:trHeight w:val="716"/>
      </w:trPr>
      <w:tc>
        <w:tcPr>
          <w:tcW w:w="3201" w:type="dxa"/>
          <w:vAlign w:val="center"/>
        </w:tcPr>
        <w:p w:rsidR="00C26DA0" w:rsidRDefault="00C26DA0">
          <w:pPr>
            <w:pStyle w:val="Header"/>
          </w:pPr>
          <w:r>
            <w:rPr>
              <w:noProof/>
            </w:rPr>
            <w:drawing>
              <wp:inline distT="0" distB="0" distL="0" distR="0" wp14:anchorId="199AA4D1" wp14:editId="5CB19F65">
                <wp:extent cx="838200" cy="447675"/>
                <wp:effectExtent l="0" t="0" r="0" b="9525"/>
                <wp:docPr id="4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82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02" w:type="dxa"/>
          <w:vAlign w:val="bottom"/>
        </w:tcPr>
        <w:p w:rsidR="00C26DA0" w:rsidRDefault="00C26DA0">
          <w:pPr>
            <w:pStyle w:val="Header"/>
            <w:spacing w:after="6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Project  Proposal</w:t>
          </w:r>
        </w:p>
      </w:tc>
      <w:tc>
        <w:tcPr>
          <w:tcW w:w="3202" w:type="dxa"/>
          <w:vAlign w:val="bottom"/>
        </w:tcPr>
        <w:p w:rsidR="00C26DA0" w:rsidRDefault="00C26DA0" w:rsidP="0050752F">
          <w:pPr>
            <w:pStyle w:val="Header"/>
            <w:spacing w:after="60"/>
            <w:jc w:val="right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Project  Super Screen</w:t>
          </w:r>
        </w:p>
      </w:tc>
    </w:tr>
  </w:tbl>
  <w:p w:rsidR="00C26DA0" w:rsidRDefault="00C26DA0">
    <w:pPr>
      <w:pStyle w:val="Header"/>
    </w:pPr>
    <w:r>
      <w:rPr>
        <w:cs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794C1C"/>
    <w:multiLevelType w:val="hybridMultilevel"/>
    <w:tmpl w:val="3E18B0CE"/>
    <w:lvl w:ilvl="0" w:tplc="BC9AFA8E">
      <w:start w:val="1"/>
      <w:numFmt w:val="bullet"/>
      <w:lvlText w:val="-"/>
      <w:lvlJc w:val="left"/>
      <w:pPr>
        <w:ind w:left="1152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4B31648A"/>
    <w:multiLevelType w:val="multilevel"/>
    <w:tmpl w:val="752A3D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4DF56A62"/>
    <w:multiLevelType w:val="hybridMultilevel"/>
    <w:tmpl w:val="DAB020FE"/>
    <w:lvl w:ilvl="0" w:tplc="6AEE900E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EAA168C"/>
    <w:multiLevelType w:val="hybridMultilevel"/>
    <w:tmpl w:val="604E12F8"/>
    <w:lvl w:ilvl="0" w:tplc="BC9AFA8E">
      <w:start w:val="1"/>
      <w:numFmt w:val="bullet"/>
      <w:lvlText w:val="-"/>
      <w:lvlJc w:val="left"/>
      <w:pPr>
        <w:ind w:left="1508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8" w:hanging="360"/>
      </w:pPr>
      <w:rPr>
        <w:rFonts w:ascii="Wingdings" w:hAnsi="Wingdings" w:hint="default"/>
      </w:rPr>
    </w:lvl>
  </w:abstractNum>
  <w:abstractNum w:abstractNumId="4">
    <w:nsid w:val="5B853809"/>
    <w:multiLevelType w:val="hybridMultilevel"/>
    <w:tmpl w:val="DC2C294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>
    <w:nsid w:val="6F253AED"/>
    <w:multiLevelType w:val="hybridMultilevel"/>
    <w:tmpl w:val="D822124C"/>
    <w:lvl w:ilvl="0" w:tplc="BC9AFA8E">
      <w:start w:val="1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F36CC6"/>
    <w:multiLevelType w:val="multilevel"/>
    <w:tmpl w:val="C1509FD6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ascii="Tahoma" w:eastAsia="Times New Roman" w:hAnsi="Tahoma" w:cs="Tahoma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432"/>
        </w:tabs>
        <w:ind w:left="432" w:hanging="21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7">
    <w:nsid w:val="7D810570"/>
    <w:multiLevelType w:val="hybridMultilevel"/>
    <w:tmpl w:val="AD0AE11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6"/>
  </w:num>
  <w:num w:numId="2">
    <w:abstractNumId w:val="7"/>
  </w:num>
  <w:num w:numId="3">
    <w:abstractNumId w:val="6"/>
    <w:lvlOverride w:ilvl="0">
      <w:startOverride w:val="2"/>
    </w:lvlOverride>
  </w:num>
  <w:num w:numId="4">
    <w:abstractNumId w:val="1"/>
  </w:num>
  <w:num w:numId="5">
    <w:abstractNumId w:val="5"/>
  </w:num>
  <w:num w:numId="6">
    <w:abstractNumId w:val="4"/>
  </w:num>
  <w:num w:numId="7">
    <w:abstractNumId w:val="3"/>
  </w:num>
  <w:num w:numId="8">
    <w:abstractNumId w:val="0"/>
  </w:num>
  <w:num w:numId="9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7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D37"/>
    <w:rsid w:val="00000C21"/>
    <w:rsid w:val="00004063"/>
    <w:rsid w:val="00006A26"/>
    <w:rsid w:val="0001153B"/>
    <w:rsid w:val="00013C72"/>
    <w:rsid w:val="0001444E"/>
    <w:rsid w:val="00017611"/>
    <w:rsid w:val="0002235C"/>
    <w:rsid w:val="00024DD4"/>
    <w:rsid w:val="00026B02"/>
    <w:rsid w:val="00031051"/>
    <w:rsid w:val="000418AD"/>
    <w:rsid w:val="0004263E"/>
    <w:rsid w:val="00043A25"/>
    <w:rsid w:val="000479B7"/>
    <w:rsid w:val="000513AA"/>
    <w:rsid w:val="000532B6"/>
    <w:rsid w:val="000534F0"/>
    <w:rsid w:val="00057F92"/>
    <w:rsid w:val="0006124A"/>
    <w:rsid w:val="00064893"/>
    <w:rsid w:val="00065046"/>
    <w:rsid w:val="00073630"/>
    <w:rsid w:val="00073953"/>
    <w:rsid w:val="0007435C"/>
    <w:rsid w:val="00077195"/>
    <w:rsid w:val="00084109"/>
    <w:rsid w:val="00087C44"/>
    <w:rsid w:val="00091D7C"/>
    <w:rsid w:val="00095EBC"/>
    <w:rsid w:val="000A3CC5"/>
    <w:rsid w:val="000A6CA0"/>
    <w:rsid w:val="000B101B"/>
    <w:rsid w:val="000B1BEA"/>
    <w:rsid w:val="000C15FA"/>
    <w:rsid w:val="000C548D"/>
    <w:rsid w:val="000C5C43"/>
    <w:rsid w:val="000C5E33"/>
    <w:rsid w:val="000D196E"/>
    <w:rsid w:val="000D3866"/>
    <w:rsid w:val="000E16AF"/>
    <w:rsid w:val="000E211B"/>
    <w:rsid w:val="000E3043"/>
    <w:rsid w:val="000E337F"/>
    <w:rsid w:val="000E57F5"/>
    <w:rsid w:val="000F0734"/>
    <w:rsid w:val="00100968"/>
    <w:rsid w:val="00103B47"/>
    <w:rsid w:val="00104699"/>
    <w:rsid w:val="001113A2"/>
    <w:rsid w:val="00113CFC"/>
    <w:rsid w:val="001158BE"/>
    <w:rsid w:val="00116770"/>
    <w:rsid w:val="0012735E"/>
    <w:rsid w:val="00134841"/>
    <w:rsid w:val="0013600F"/>
    <w:rsid w:val="001439FD"/>
    <w:rsid w:val="00145E19"/>
    <w:rsid w:val="00160F56"/>
    <w:rsid w:val="00161A10"/>
    <w:rsid w:val="00163186"/>
    <w:rsid w:val="0017180C"/>
    <w:rsid w:val="001759C2"/>
    <w:rsid w:val="00180140"/>
    <w:rsid w:val="0018066A"/>
    <w:rsid w:val="0018443C"/>
    <w:rsid w:val="00184D2D"/>
    <w:rsid w:val="001942C7"/>
    <w:rsid w:val="00195712"/>
    <w:rsid w:val="001967AA"/>
    <w:rsid w:val="00196F81"/>
    <w:rsid w:val="001A1F7E"/>
    <w:rsid w:val="001A3BB4"/>
    <w:rsid w:val="001A5932"/>
    <w:rsid w:val="001A728F"/>
    <w:rsid w:val="001B2E4C"/>
    <w:rsid w:val="001C0939"/>
    <w:rsid w:val="001C2DBF"/>
    <w:rsid w:val="001C2F25"/>
    <w:rsid w:val="001C5957"/>
    <w:rsid w:val="001D2042"/>
    <w:rsid w:val="001E033E"/>
    <w:rsid w:val="001E0BE1"/>
    <w:rsid w:val="001E6501"/>
    <w:rsid w:val="001F14C3"/>
    <w:rsid w:val="00201E46"/>
    <w:rsid w:val="00204152"/>
    <w:rsid w:val="002051CA"/>
    <w:rsid w:val="0021201D"/>
    <w:rsid w:val="002142D8"/>
    <w:rsid w:val="00221353"/>
    <w:rsid w:val="0022220A"/>
    <w:rsid w:val="002366DF"/>
    <w:rsid w:val="00237269"/>
    <w:rsid w:val="00241D7C"/>
    <w:rsid w:val="00242F80"/>
    <w:rsid w:val="00246DFC"/>
    <w:rsid w:val="00250935"/>
    <w:rsid w:val="0026462F"/>
    <w:rsid w:val="0026781E"/>
    <w:rsid w:val="002700ED"/>
    <w:rsid w:val="00271AEB"/>
    <w:rsid w:val="002758EF"/>
    <w:rsid w:val="00277418"/>
    <w:rsid w:val="0028043C"/>
    <w:rsid w:val="00282765"/>
    <w:rsid w:val="002A00CB"/>
    <w:rsid w:val="002A2024"/>
    <w:rsid w:val="002A2A74"/>
    <w:rsid w:val="002A2CC0"/>
    <w:rsid w:val="002A3109"/>
    <w:rsid w:val="002A46E6"/>
    <w:rsid w:val="002A5405"/>
    <w:rsid w:val="002A7055"/>
    <w:rsid w:val="002A7D85"/>
    <w:rsid w:val="002B34B2"/>
    <w:rsid w:val="002C0385"/>
    <w:rsid w:val="002C3818"/>
    <w:rsid w:val="002C612C"/>
    <w:rsid w:val="002C6442"/>
    <w:rsid w:val="002C783F"/>
    <w:rsid w:val="002D08AB"/>
    <w:rsid w:val="002D1268"/>
    <w:rsid w:val="002D6F99"/>
    <w:rsid w:val="002D7AD1"/>
    <w:rsid w:val="002E3477"/>
    <w:rsid w:val="002E50F7"/>
    <w:rsid w:val="002E61A1"/>
    <w:rsid w:val="002F019F"/>
    <w:rsid w:val="002F0E8A"/>
    <w:rsid w:val="002F20B1"/>
    <w:rsid w:val="002F2FDD"/>
    <w:rsid w:val="002F7374"/>
    <w:rsid w:val="003008FE"/>
    <w:rsid w:val="00301A9B"/>
    <w:rsid w:val="00301B5F"/>
    <w:rsid w:val="00322991"/>
    <w:rsid w:val="00323C0F"/>
    <w:rsid w:val="003247E7"/>
    <w:rsid w:val="00331EE5"/>
    <w:rsid w:val="00332931"/>
    <w:rsid w:val="00334684"/>
    <w:rsid w:val="003366D0"/>
    <w:rsid w:val="003379A4"/>
    <w:rsid w:val="00340694"/>
    <w:rsid w:val="00344A7A"/>
    <w:rsid w:val="00357FEB"/>
    <w:rsid w:val="00364DCE"/>
    <w:rsid w:val="0036511A"/>
    <w:rsid w:val="003662F8"/>
    <w:rsid w:val="00370E3E"/>
    <w:rsid w:val="0037167B"/>
    <w:rsid w:val="003729AA"/>
    <w:rsid w:val="003824C8"/>
    <w:rsid w:val="00384C4A"/>
    <w:rsid w:val="00385FCA"/>
    <w:rsid w:val="003865EC"/>
    <w:rsid w:val="00392102"/>
    <w:rsid w:val="003967F7"/>
    <w:rsid w:val="003973C2"/>
    <w:rsid w:val="00397AB0"/>
    <w:rsid w:val="003A00D9"/>
    <w:rsid w:val="003A1EFB"/>
    <w:rsid w:val="003A61B6"/>
    <w:rsid w:val="003A796B"/>
    <w:rsid w:val="003C1CA2"/>
    <w:rsid w:val="003D0A1A"/>
    <w:rsid w:val="003D17D0"/>
    <w:rsid w:val="003D23D9"/>
    <w:rsid w:val="003D251B"/>
    <w:rsid w:val="003D4B74"/>
    <w:rsid w:val="003E3402"/>
    <w:rsid w:val="003E34DA"/>
    <w:rsid w:val="003E5A4D"/>
    <w:rsid w:val="003F3D68"/>
    <w:rsid w:val="003F7578"/>
    <w:rsid w:val="003F776B"/>
    <w:rsid w:val="00400EE2"/>
    <w:rsid w:val="00404194"/>
    <w:rsid w:val="00407018"/>
    <w:rsid w:val="004105B1"/>
    <w:rsid w:val="004117DF"/>
    <w:rsid w:val="00414134"/>
    <w:rsid w:val="00421C7C"/>
    <w:rsid w:val="00424288"/>
    <w:rsid w:val="00425B4B"/>
    <w:rsid w:val="00426183"/>
    <w:rsid w:val="00426B0F"/>
    <w:rsid w:val="00426DA1"/>
    <w:rsid w:val="00427121"/>
    <w:rsid w:val="00432272"/>
    <w:rsid w:val="004334C3"/>
    <w:rsid w:val="0043524B"/>
    <w:rsid w:val="00437CF9"/>
    <w:rsid w:val="004422B5"/>
    <w:rsid w:val="004423AE"/>
    <w:rsid w:val="0044384D"/>
    <w:rsid w:val="00445D3D"/>
    <w:rsid w:val="00447537"/>
    <w:rsid w:val="004513D4"/>
    <w:rsid w:val="00452EDB"/>
    <w:rsid w:val="0045312E"/>
    <w:rsid w:val="00454133"/>
    <w:rsid w:val="004555BF"/>
    <w:rsid w:val="00457ECD"/>
    <w:rsid w:val="00460EFF"/>
    <w:rsid w:val="0046387B"/>
    <w:rsid w:val="00463C61"/>
    <w:rsid w:val="00465AA7"/>
    <w:rsid w:val="00466E1B"/>
    <w:rsid w:val="0047250D"/>
    <w:rsid w:val="004726E2"/>
    <w:rsid w:val="00473851"/>
    <w:rsid w:val="00475A09"/>
    <w:rsid w:val="00477062"/>
    <w:rsid w:val="00480BBF"/>
    <w:rsid w:val="00481160"/>
    <w:rsid w:val="00481D50"/>
    <w:rsid w:val="00485781"/>
    <w:rsid w:val="00486C8B"/>
    <w:rsid w:val="00486E01"/>
    <w:rsid w:val="00493B5B"/>
    <w:rsid w:val="004968F3"/>
    <w:rsid w:val="00497F48"/>
    <w:rsid w:val="004A2914"/>
    <w:rsid w:val="004A2B6B"/>
    <w:rsid w:val="004A5AF1"/>
    <w:rsid w:val="004A661F"/>
    <w:rsid w:val="004A7247"/>
    <w:rsid w:val="004B1B8B"/>
    <w:rsid w:val="004B27CD"/>
    <w:rsid w:val="004B3106"/>
    <w:rsid w:val="004B3FF7"/>
    <w:rsid w:val="004B4038"/>
    <w:rsid w:val="004B473E"/>
    <w:rsid w:val="004B49AE"/>
    <w:rsid w:val="004B74DF"/>
    <w:rsid w:val="004C0087"/>
    <w:rsid w:val="004C6181"/>
    <w:rsid w:val="004D158C"/>
    <w:rsid w:val="004D1D64"/>
    <w:rsid w:val="004D296C"/>
    <w:rsid w:val="004D6DD0"/>
    <w:rsid w:val="004E1AAF"/>
    <w:rsid w:val="004E2316"/>
    <w:rsid w:val="004F1557"/>
    <w:rsid w:val="004F3313"/>
    <w:rsid w:val="004F51A0"/>
    <w:rsid w:val="004F6E96"/>
    <w:rsid w:val="005061A3"/>
    <w:rsid w:val="0050752F"/>
    <w:rsid w:val="00511D37"/>
    <w:rsid w:val="00512B68"/>
    <w:rsid w:val="00514230"/>
    <w:rsid w:val="00514920"/>
    <w:rsid w:val="00517070"/>
    <w:rsid w:val="00521B37"/>
    <w:rsid w:val="0052346D"/>
    <w:rsid w:val="0052403C"/>
    <w:rsid w:val="00525065"/>
    <w:rsid w:val="00526EB8"/>
    <w:rsid w:val="005325F0"/>
    <w:rsid w:val="005340B1"/>
    <w:rsid w:val="00535469"/>
    <w:rsid w:val="0053662E"/>
    <w:rsid w:val="00537236"/>
    <w:rsid w:val="00540C74"/>
    <w:rsid w:val="00544EF1"/>
    <w:rsid w:val="0055030A"/>
    <w:rsid w:val="005550C5"/>
    <w:rsid w:val="00565717"/>
    <w:rsid w:val="005659C9"/>
    <w:rsid w:val="00566B3C"/>
    <w:rsid w:val="00567BF4"/>
    <w:rsid w:val="005705A4"/>
    <w:rsid w:val="0057088C"/>
    <w:rsid w:val="00571019"/>
    <w:rsid w:val="00581665"/>
    <w:rsid w:val="005820CB"/>
    <w:rsid w:val="005840E3"/>
    <w:rsid w:val="005867D3"/>
    <w:rsid w:val="005879F6"/>
    <w:rsid w:val="0059269A"/>
    <w:rsid w:val="00592D9A"/>
    <w:rsid w:val="0059474B"/>
    <w:rsid w:val="00597FED"/>
    <w:rsid w:val="005A04AA"/>
    <w:rsid w:val="005A5076"/>
    <w:rsid w:val="005A5385"/>
    <w:rsid w:val="005A7861"/>
    <w:rsid w:val="005B2A1E"/>
    <w:rsid w:val="005B2C2D"/>
    <w:rsid w:val="005B5361"/>
    <w:rsid w:val="005B7134"/>
    <w:rsid w:val="005C11E1"/>
    <w:rsid w:val="005C154A"/>
    <w:rsid w:val="005C1786"/>
    <w:rsid w:val="005C5A06"/>
    <w:rsid w:val="005C5D70"/>
    <w:rsid w:val="005C6CFA"/>
    <w:rsid w:val="005C78F7"/>
    <w:rsid w:val="005D1968"/>
    <w:rsid w:val="005D2FA3"/>
    <w:rsid w:val="005D466F"/>
    <w:rsid w:val="005D4BC3"/>
    <w:rsid w:val="005D6186"/>
    <w:rsid w:val="005D6D76"/>
    <w:rsid w:val="005E1309"/>
    <w:rsid w:val="005E414A"/>
    <w:rsid w:val="005E4CD0"/>
    <w:rsid w:val="005E57A3"/>
    <w:rsid w:val="005F0A14"/>
    <w:rsid w:val="005F3996"/>
    <w:rsid w:val="005F6EA3"/>
    <w:rsid w:val="00601BC7"/>
    <w:rsid w:val="00603ECA"/>
    <w:rsid w:val="00606BC7"/>
    <w:rsid w:val="00610E8A"/>
    <w:rsid w:val="00612B1D"/>
    <w:rsid w:val="006159FB"/>
    <w:rsid w:val="00615E5E"/>
    <w:rsid w:val="006231D4"/>
    <w:rsid w:val="00624D5D"/>
    <w:rsid w:val="0062758E"/>
    <w:rsid w:val="00645AE4"/>
    <w:rsid w:val="0064768E"/>
    <w:rsid w:val="006531B0"/>
    <w:rsid w:val="0065585B"/>
    <w:rsid w:val="0066028F"/>
    <w:rsid w:val="00660CBA"/>
    <w:rsid w:val="00662E4E"/>
    <w:rsid w:val="006654F1"/>
    <w:rsid w:val="0066726A"/>
    <w:rsid w:val="006717C1"/>
    <w:rsid w:val="00671B31"/>
    <w:rsid w:val="00672DAD"/>
    <w:rsid w:val="00672F8B"/>
    <w:rsid w:val="00675BF1"/>
    <w:rsid w:val="00677803"/>
    <w:rsid w:val="006819A4"/>
    <w:rsid w:val="0069067D"/>
    <w:rsid w:val="00695A89"/>
    <w:rsid w:val="00697533"/>
    <w:rsid w:val="00697FEC"/>
    <w:rsid w:val="006A16F8"/>
    <w:rsid w:val="006A1751"/>
    <w:rsid w:val="006A37F2"/>
    <w:rsid w:val="006A3E99"/>
    <w:rsid w:val="006A5CA0"/>
    <w:rsid w:val="006A6204"/>
    <w:rsid w:val="006A6C4B"/>
    <w:rsid w:val="006B5E3C"/>
    <w:rsid w:val="006B5FF9"/>
    <w:rsid w:val="006B6391"/>
    <w:rsid w:val="006C142A"/>
    <w:rsid w:val="006C7AF0"/>
    <w:rsid w:val="006D4218"/>
    <w:rsid w:val="006D4ED0"/>
    <w:rsid w:val="006D5489"/>
    <w:rsid w:val="006D58F8"/>
    <w:rsid w:val="006D7513"/>
    <w:rsid w:val="006E3DC6"/>
    <w:rsid w:val="006E50AC"/>
    <w:rsid w:val="006E64A0"/>
    <w:rsid w:val="006E677B"/>
    <w:rsid w:val="006E7C64"/>
    <w:rsid w:val="006F0E17"/>
    <w:rsid w:val="006F62EF"/>
    <w:rsid w:val="006F6A47"/>
    <w:rsid w:val="006F703E"/>
    <w:rsid w:val="0070308A"/>
    <w:rsid w:val="007104FF"/>
    <w:rsid w:val="00710C76"/>
    <w:rsid w:val="00711063"/>
    <w:rsid w:val="00716649"/>
    <w:rsid w:val="00721B70"/>
    <w:rsid w:val="00723C23"/>
    <w:rsid w:val="007251E9"/>
    <w:rsid w:val="007266F9"/>
    <w:rsid w:val="007270A4"/>
    <w:rsid w:val="00727A1D"/>
    <w:rsid w:val="00733B5E"/>
    <w:rsid w:val="007346F7"/>
    <w:rsid w:val="0073766A"/>
    <w:rsid w:val="007419A5"/>
    <w:rsid w:val="007436F4"/>
    <w:rsid w:val="0074684C"/>
    <w:rsid w:val="007468B4"/>
    <w:rsid w:val="00746D3B"/>
    <w:rsid w:val="007511C4"/>
    <w:rsid w:val="00755F06"/>
    <w:rsid w:val="0076379F"/>
    <w:rsid w:val="007637E7"/>
    <w:rsid w:val="00763CB2"/>
    <w:rsid w:val="007668BB"/>
    <w:rsid w:val="00767D88"/>
    <w:rsid w:val="007705CB"/>
    <w:rsid w:val="00772786"/>
    <w:rsid w:val="00782A83"/>
    <w:rsid w:val="00783E21"/>
    <w:rsid w:val="007908FC"/>
    <w:rsid w:val="00791227"/>
    <w:rsid w:val="00792B7E"/>
    <w:rsid w:val="00792CDF"/>
    <w:rsid w:val="00793C4C"/>
    <w:rsid w:val="00794D6C"/>
    <w:rsid w:val="007A3029"/>
    <w:rsid w:val="007A47B0"/>
    <w:rsid w:val="007A698C"/>
    <w:rsid w:val="007C3BF8"/>
    <w:rsid w:val="007C47E2"/>
    <w:rsid w:val="007D06DC"/>
    <w:rsid w:val="007D31CF"/>
    <w:rsid w:val="007D34E2"/>
    <w:rsid w:val="007E0EFF"/>
    <w:rsid w:val="007E4F71"/>
    <w:rsid w:val="007E5BA9"/>
    <w:rsid w:val="007F16AA"/>
    <w:rsid w:val="007F31AB"/>
    <w:rsid w:val="007F4CE5"/>
    <w:rsid w:val="007F5A06"/>
    <w:rsid w:val="007F7184"/>
    <w:rsid w:val="00803825"/>
    <w:rsid w:val="00804118"/>
    <w:rsid w:val="00810A74"/>
    <w:rsid w:val="00812AE1"/>
    <w:rsid w:val="00816C1C"/>
    <w:rsid w:val="00817105"/>
    <w:rsid w:val="0082388A"/>
    <w:rsid w:val="0082735E"/>
    <w:rsid w:val="00830FAF"/>
    <w:rsid w:val="00832E3E"/>
    <w:rsid w:val="00835128"/>
    <w:rsid w:val="0084316A"/>
    <w:rsid w:val="008478DE"/>
    <w:rsid w:val="00850120"/>
    <w:rsid w:val="00857047"/>
    <w:rsid w:val="00860435"/>
    <w:rsid w:val="0087453C"/>
    <w:rsid w:val="008776AE"/>
    <w:rsid w:val="00881C56"/>
    <w:rsid w:val="0088381A"/>
    <w:rsid w:val="00883C26"/>
    <w:rsid w:val="0088793C"/>
    <w:rsid w:val="008A24E0"/>
    <w:rsid w:val="008A37E6"/>
    <w:rsid w:val="008B50F3"/>
    <w:rsid w:val="008C0412"/>
    <w:rsid w:val="008C0E71"/>
    <w:rsid w:val="008C3250"/>
    <w:rsid w:val="008C49D2"/>
    <w:rsid w:val="008D1749"/>
    <w:rsid w:val="008D2E9D"/>
    <w:rsid w:val="008D2F34"/>
    <w:rsid w:val="008D57A3"/>
    <w:rsid w:val="008D5E97"/>
    <w:rsid w:val="008D64ED"/>
    <w:rsid w:val="008E0C18"/>
    <w:rsid w:val="008E13BB"/>
    <w:rsid w:val="008E18FB"/>
    <w:rsid w:val="008E1F08"/>
    <w:rsid w:val="008E46E7"/>
    <w:rsid w:val="008E4E50"/>
    <w:rsid w:val="008F1236"/>
    <w:rsid w:val="008F2173"/>
    <w:rsid w:val="008F5C93"/>
    <w:rsid w:val="009005D7"/>
    <w:rsid w:val="0090294F"/>
    <w:rsid w:val="00903156"/>
    <w:rsid w:val="00906587"/>
    <w:rsid w:val="00906FA7"/>
    <w:rsid w:val="00907316"/>
    <w:rsid w:val="00910074"/>
    <w:rsid w:val="00910C8E"/>
    <w:rsid w:val="0091216A"/>
    <w:rsid w:val="0091616E"/>
    <w:rsid w:val="00920B56"/>
    <w:rsid w:val="009217A2"/>
    <w:rsid w:val="009224D5"/>
    <w:rsid w:val="00925C1C"/>
    <w:rsid w:val="0093718E"/>
    <w:rsid w:val="00937939"/>
    <w:rsid w:val="00944885"/>
    <w:rsid w:val="00944C81"/>
    <w:rsid w:val="00946245"/>
    <w:rsid w:val="00946B81"/>
    <w:rsid w:val="0094778A"/>
    <w:rsid w:val="00947A24"/>
    <w:rsid w:val="009535B4"/>
    <w:rsid w:val="00954F39"/>
    <w:rsid w:val="00955F24"/>
    <w:rsid w:val="00957374"/>
    <w:rsid w:val="00957877"/>
    <w:rsid w:val="009627C2"/>
    <w:rsid w:val="00967405"/>
    <w:rsid w:val="00980649"/>
    <w:rsid w:val="00980F2C"/>
    <w:rsid w:val="00983785"/>
    <w:rsid w:val="009847C5"/>
    <w:rsid w:val="009930EC"/>
    <w:rsid w:val="009942C3"/>
    <w:rsid w:val="009949FD"/>
    <w:rsid w:val="00997084"/>
    <w:rsid w:val="00997B0F"/>
    <w:rsid w:val="009A2407"/>
    <w:rsid w:val="009A444B"/>
    <w:rsid w:val="009B3586"/>
    <w:rsid w:val="009B4861"/>
    <w:rsid w:val="009B56AB"/>
    <w:rsid w:val="009B5792"/>
    <w:rsid w:val="009B7756"/>
    <w:rsid w:val="009B7A96"/>
    <w:rsid w:val="009C15A0"/>
    <w:rsid w:val="009C1652"/>
    <w:rsid w:val="009C1A0C"/>
    <w:rsid w:val="009D0DC8"/>
    <w:rsid w:val="009D1E04"/>
    <w:rsid w:val="009D54DA"/>
    <w:rsid w:val="009F3106"/>
    <w:rsid w:val="009F57B4"/>
    <w:rsid w:val="00A00915"/>
    <w:rsid w:val="00A0149E"/>
    <w:rsid w:val="00A01C4C"/>
    <w:rsid w:val="00A06B08"/>
    <w:rsid w:val="00A07262"/>
    <w:rsid w:val="00A130D3"/>
    <w:rsid w:val="00A158CC"/>
    <w:rsid w:val="00A25AD8"/>
    <w:rsid w:val="00A26903"/>
    <w:rsid w:val="00A30F7E"/>
    <w:rsid w:val="00A31E80"/>
    <w:rsid w:val="00A34682"/>
    <w:rsid w:val="00A37527"/>
    <w:rsid w:val="00A407DC"/>
    <w:rsid w:val="00A40B0A"/>
    <w:rsid w:val="00A40CA4"/>
    <w:rsid w:val="00A429B9"/>
    <w:rsid w:val="00A438C1"/>
    <w:rsid w:val="00A44312"/>
    <w:rsid w:val="00A44704"/>
    <w:rsid w:val="00A47ACC"/>
    <w:rsid w:val="00A522D1"/>
    <w:rsid w:val="00A523B1"/>
    <w:rsid w:val="00A5785C"/>
    <w:rsid w:val="00A57958"/>
    <w:rsid w:val="00A60260"/>
    <w:rsid w:val="00A6655B"/>
    <w:rsid w:val="00A66E97"/>
    <w:rsid w:val="00A73BBE"/>
    <w:rsid w:val="00A74663"/>
    <w:rsid w:val="00A76D59"/>
    <w:rsid w:val="00A81034"/>
    <w:rsid w:val="00A824D2"/>
    <w:rsid w:val="00A83C9D"/>
    <w:rsid w:val="00A86CCB"/>
    <w:rsid w:val="00A874FE"/>
    <w:rsid w:val="00A877DF"/>
    <w:rsid w:val="00A94352"/>
    <w:rsid w:val="00A94483"/>
    <w:rsid w:val="00A94EF9"/>
    <w:rsid w:val="00A97D02"/>
    <w:rsid w:val="00AA3C31"/>
    <w:rsid w:val="00AA403D"/>
    <w:rsid w:val="00AA77DA"/>
    <w:rsid w:val="00AB0736"/>
    <w:rsid w:val="00AB1C2A"/>
    <w:rsid w:val="00AB5741"/>
    <w:rsid w:val="00AC53C2"/>
    <w:rsid w:val="00AC5F43"/>
    <w:rsid w:val="00AC6942"/>
    <w:rsid w:val="00AD5B94"/>
    <w:rsid w:val="00AD753E"/>
    <w:rsid w:val="00AE0C1C"/>
    <w:rsid w:val="00AE176E"/>
    <w:rsid w:val="00AE59B7"/>
    <w:rsid w:val="00AF24F4"/>
    <w:rsid w:val="00AF5A5F"/>
    <w:rsid w:val="00B01FB7"/>
    <w:rsid w:val="00B05BF2"/>
    <w:rsid w:val="00B07C43"/>
    <w:rsid w:val="00B11050"/>
    <w:rsid w:val="00B140D5"/>
    <w:rsid w:val="00B2191A"/>
    <w:rsid w:val="00B2467F"/>
    <w:rsid w:val="00B30E99"/>
    <w:rsid w:val="00B341B9"/>
    <w:rsid w:val="00B35AE1"/>
    <w:rsid w:val="00B41541"/>
    <w:rsid w:val="00B439D2"/>
    <w:rsid w:val="00B4613A"/>
    <w:rsid w:val="00B46A66"/>
    <w:rsid w:val="00B55276"/>
    <w:rsid w:val="00B60396"/>
    <w:rsid w:val="00B6097A"/>
    <w:rsid w:val="00B6268E"/>
    <w:rsid w:val="00B63DE8"/>
    <w:rsid w:val="00B64611"/>
    <w:rsid w:val="00B662BE"/>
    <w:rsid w:val="00B706AF"/>
    <w:rsid w:val="00B72495"/>
    <w:rsid w:val="00B74281"/>
    <w:rsid w:val="00B76200"/>
    <w:rsid w:val="00B80FF1"/>
    <w:rsid w:val="00B811D1"/>
    <w:rsid w:val="00B853D6"/>
    <w:rsid w:val="00B932B8"/>
    <w:rsid w:val="00B934CD"/>
    <w:rsid w:val="00B96BF1"/>
    <w:rsid w:val="00BA1137"/>
    <w:rsid w:val="00BA11C0"/>
    <w:rsid w:val="00BA2CB4"/>
    <w:rsid w:val="00BA5E9E"/>
    <w:rsid w:val="00BB0072"/>
    <w:rsid w:val="00BB056A"/>
    <w:rsid w:val="00BB241D"/>
    <w:rsid w:val="00BB6E91"/>
    <w:rsid w:val="00BC0756"/>
    <w:rsid w:val="00BC24AB"/>
    <w:rsid w:val="00BC754E"/>
    <w:rsid w:val="00BE1B4E"/>
    <w:rsid w:val="00BE71ED"/>
    <w:rsid w:val="00BE7523"/>
    <w:rsid w:val="00BF13BC"/>
    <w:rsid w:val="00BF38C3"/>
    <w:rsid w:val="00BF5B02"/>
    <w:rsid w:val="00BF679C"/>
    <w:rsid w:val="00BF6B2A"/>
    <w:rsid w:val="00C02702"/>
    <w:rsid w:val="00C11E78"/>
    <w:rsid w:val="00C13018"/>
    <w:rsid w:val="00C134CB"/>
    <w:rsid w:val="00C16911"/>
    <w:rsid w:val="00C206C6"/>
    <w:rsid w:val="00C24172"/>
    <w:rsid w:val="00C26DA0"/>
    <w:rsid w:val="00C2748C"/>
    <w:rsid w:val="00C338D2"/>
    <w:rsid w:val="00C344BA"/>
    <w:rsid w:val="00C36643"/>
    <w:rsid w:val="00C44339"/>
    <w:rsid w:val="00C54C25"/>
    <w:rsid w:val="00C55758"/>
    <w:rsid w:val="00C55A41"/>
    <w:rsid w:val="00C57DD2"/>
    <w:rsid w:val="00C62B77"/>
    <w:rsid w:val="00C63CE5"/>
    <w:rsid w:val="00C64B7B"/>
    <w:rsid w:val="00C66EE8"/>
    <w:rsid w:val="00C736E0"/>
    <w:rsid w:val="00C74FB9"/>
    <w:rsid w:val="00C80BB4"/>
    <w:rsid w:val="00C814E4"/>
    <w:rsid w:val="00C83BD4"/>
    <w:rsid w:val="00C8498F"/>
    <w:rsid w:val="00C86C49"/>
    <w:rsid w:val="00C978E7"/>
    <w:rsid w:val="00C97E25"/>
    <w:rsid w:val="00CA2584"/>
    <w:rsid w:val="00CA467C"/>
    <w:rsid w:val="00CA6D92"/>
    <w:rsid w:val="00CB0EE3"/>
    <w:rsid w:val="00CB7924"/>
    <w:rsid w:val="00CC130D"/>
    <w:rsid w:val="00CC4887"/>
    <w:rsid w:val="00CC4C33"/>
    <w:rsid w:val="00CC6BC0"/>
    <w:rsid w:val="00CC7AAF"/>
    <w:rsid w:val="00CC7D18"/>
    <w:rsid w:val="00CD205D"/>
    <w:rsid w:val="00CD22DB"/>
    <w:rsid w:val="00CD3C24"/>
    <w:rsid w:val="00CD5036"/>
    <w:rsid w:val="00CE04D8"/>
    <w:rsid w:val="00CE094F"/>
    <w:rsid w:val="00CE544F"/>
    <w:rsid w:val="00CE799C"/>
    <w:rsid w:val="00CF00C4"/>
    <w:rsid w:val="00CF4417"/>
    <w:rsid w:val="00D0036D"/>
    <w:rsid w:val="00D0152C"/>
    <w:rsid w:val="00D047C5"/>
    <w:rsid w:val="00D04A91"/>
    <w:rsid w:val="00D128F4"/>
    <w:rsid w:val="00D12AB4"/>
    <w:rsid w:val="00D15372"/>
    <w:rsid w:val="00D1715E"/>
    <w:rsid w:val="00D27675"/>
    <w:rsid w:val="00D27F8E"/>
    <w:rsid w:val="00D31936"/>
    <w:rsid w:val="00D3397C"/>
    <w:rsid w:val="00D42F76"/>
    <w:rsid w:val="00D430E2"/>
    <w:rsid w:val="00D44F7A"/>
    <w:rsid w:val="00D45687"/>
    <w:rsid w:val="00D47BAD"/>
    <w:rsid w:val="00D553A8"/>
    <w:rsid w:val="00D554AD"/>
    <w:rsid w:val="00D603FA"/>
    <w:rsid w:val="00D60426"/>
    <w:rsid w:val="00D65113"/>
    <w:rsid w:val="00D66018"/>
    <w:rsid w:val="00D674B0"/>
    <w:rsid w:val="00D765B8"/>
    <w:rsid w:val="00D81126"/>
    <w:rsid w:val="00D83F4C"/>
    <w:rsid w:val="00D84157"/>
    <w:rsid w:val="00D84BF8"/>
    <w:rsid w:val="00D85678"/>
    <w:rsid w:val="00D8644A"/>
    <w:rsid w:val="00D8694F"/>
    <w:rsid w:val="00D87394"/>
    <w:rsid w:val="00D92C13"/>
    <w:rsid w:val="00D94B04"/>
    <w:rsid w:val="00DA1C4A"/>
    <w:rsid w:val="00DA25BE"/>
    <w:rsid w:val="00DA4074"/>
    <w:rsid w:val="00DA5E07"/>
    <w:rsid w:val="00DA6E2B"/>
    <w:rsid w:val="00DA7F2B"/>
    <w:rsid w:val="00DB386C"/>
    <w:rsid w:val="00DB3F7B"/>
    <w:rsid w:val="00DB73F5"/>
    <w:rsid w:val="00DC039C"/>
    <w:rsid w:val="00DC08B6"/>
    <w:rsid w:val="00DC2189"/>
    <w:rsid w:val="00DC4280"/>
    <w:rsid w:val="00DC51CE"/>
    <w:rsid w:val="00DC5F3D"/>
    <w:rsid w:val="00DC74E0"/>
    <w:rsid w:val="00DD10B1"/>
    <w:rsid w:val="00DD413F"/>
    <w:rsid w:val="00DD52A3"/>
    <w:rsid w:val="00DD6C9C"/>
    <w:rsid w:val="00DD6ED4"/>
    <w:rsid w:val="00DE1B99"/>
    <w:rsid w:val="00DE280D"/>
    <w:rsid w:val="00DE49E5"/>
    <w:rsid w:val="00DE6682"/>
    <w:rsid w:val="00DF2731"/>
    <w:rsid w:val="00DF5538"/>
    <w:rsid w:val="00DF595C"/>
    <w:rsid w:val="00E04623"/>
    <w:rsid w:val="00E05BC6"/>
    <w:rsid w:val="00E068BA"/>
    <w:rsid w:val="00E07044"/>
    <w:rsid w:val="00E07992"/>
    <w:rsid w:val="00E10B9A"/>
    <w:rsid w:val="00E129EE"/>
    <w:rsid w:val="00E14838"/>
    <w:rsid w:val="00E166DF"/>
    <w:rsid w:val="00E20F68"/>
    <w:rsid w:val="00E242E3"/>
    <w:rsid w:val="00E248AA"/>
    <w:rsid w:val="00E25237"/>
    <w:rsid w:val="00E277F2"/>
    <w:rsid w:val="00E43E9F"/>
    <w:rsid w:val="00E4411C"/>
    <w:rsid w:val="00E44F18"/>
    <w:rsid w:val="00E5004C"/>
    <w:rsid w:val="00E5362F"/>
    <w:rsid w:val="00E55539"/>
    <w:rsid w:val="00E60F84"/>
    <w:rsid w:val="00E64822"/>
    <w:rsid w:val="00E64C6D"/>
    <w:rsid w:val="00E66967"/>
    <w:rsid w:val="00E80E6F"/>
    <w:rsid w:val="00E84F5A"/>
    <w:rsid w:val="00E918C0"/>
    <w:rsid w:val="00E91C64"/>
    <w:rsid w:val="00E920C5"/>
    <w:rsid w:val="00E94030"/>
    <w:rsid w:val="00E96D31"/>
    <w:rsid w:val="00EA1584"/>
    <w:rsid w:val="00EA504D"/>
    <w:rsid w:val="00EA5726"/>
    <w:rsid w:val="00EA71D6"/>
    <w:rsid w:val="00EA76AE"/>
    <w:rsid w:val="00EB4BBF"/>
    <w:rsid w:val="00EB5DF5"/>
    <w:rsid w:val="00EB6497"/>
    <w:rsid w:val="00EC17F3"/>
    <w:rsid w:val="00EC1F6A"/>
    <w:rsid w:val="00EC2752"/>
    <w:rsid w:val="00EC347E"/>
    <w:rsid w:val="00EC396D"/>
    <w:rsid w:val="00EC3A08"/>
    <w:rsid w:val="00ED15F7"/>
    <w:rsid w:val="00EE4926"/>
    <w:rsid w:val="00EE4D1F"/>
    <w:rsid w:val="00EE5413"/>
    <w:rsid w:val="00EF0B2C"/>
    <w:rsid w:val="00EF1B70"/>
    <w:rsid w:val="00EF269C"/>
    <w:rsid w:val="00EF2BC6"/>
    <w:rsid w:val="00EF2EFE"/>
    <w:rsid w:val="00EF48DB"/>
    <w:rsid w:val="00EF6D41"/>
    <w:rsid w:val="00F00CA9"/>
    <w:rsid w:val="00F04748"/>
    <w:rsid w:val="00F05755"/>
    <w:rsid w:val="00F15B65"/>
    <w:rsid w:val="00F173BA"/>
    <w:rsid w:val="00F24FFD"/>
    <w:rsid w:val="00F267B2"/>
    <w:rsid w:val="00F26922"/>
    <w:rsid w:val="00F26B05"/>
    <w:rsid w:val="00F312E5"/>
    <w:rsid w:val="00F351D0"/>
    <w:rsid w:val="00F37B27"/>
    <w:rsid w:val="00F45312"/>
    <w:rsid w:val="00F471F7"/>
    <w:rsid w:val="00F50B5F"/>
    <w:rsid w:val="00F530EE"/>
    <w:rsid w:val="00F62F29"/>
    <w:rsid w:val="00F67105"/>
    <w:rsid w:val="00F70D38"/>
    <w:rsid w:val="00F70F55"/>
    <w:rsid w:val="00F72D63"/>
    <w:rsid w:val="00F7365B"/>
    <w:rsid w:val="00F83923"/>
    <w:rsid w:val="00F86061"/>
    <w:rsid w:val="00F907EA"/>
    <w:rsid w:val="00F90DCB"/>
    <w:rsid w:val="00FA0007"/>
    <w:rsid w:val="00FA0137"/>
    <w:rsid w:val="00FA0FD6"/>
    <w:rsid w:val="00FA2F6A"/>
    <w:rsid w:val="00FA4F30"/>
    <w:rsid w:val="00FA5D30"/>
    <w:rsid w:val="00FA7B6B"/>
    <w:rsid w:val="00FA7E73"/>
    <w:rsid w:val="00FB5047"/>
    <w:rsid w:val="00FC2087"/>
    <w:rsid w:val="00FC2303"/>
    <w:rsid w:val="00FC296D"/>
    <w:rsid w:val="00FC590D"/>
    <w:rsid w:val="00FC652B"/>
    <w:rsid w:val="00FC684B"/>
    <w:rsid w:val="00FC7F71"/>
    <w:rsid w:val="00FD10C8"/>
    <w:rsid w:val="00FD2405"/>
    <w:rsid w:val="00FD2EFE"/>
    <w:rsid w:val="00FD4106"/>
    <w:rsid w:val="00FD73AE"/>
    <w:rsid w:val="00FE2338"/>
    <w:rsid w:val="00FE4D36"/>
    <w:rsid w:val="00FE5C9F"/>
    <w:rsid w:val="00FE7F37"/>
    <w:rsid w:val="00FF05BE"/>
    <w:rsid w:val="00FF6946"/>
    <w:rsid w:val="00FF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hAnsi="Tahoma" w:cs="Tahom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1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outlineLvl w:val="1"/>
    </w:pPr>
    <w:rPr>
      <w:b/>
      <w:bCs/>
      <w:sz w:val="22"/>
    </w:rPr>
  </w:style>
  <w:style w:type="paragraph" w:styleId="Heading3">
    <w:name w:val="heading 3"/>
    <w:basedOn w:val="Normal"/>
    <w:next w:val="Normal"/>
    <w:qFormat/>
    <w:pPr>
      <w:keepNext/>
      <w:spacing w:after="120"/>
      <w:ind w:left="432"/>
      <w:outlineLvl w:val="2"/>
    </w:pPr>
    <w:rPr>
      <w:b/>
      <w:bCs/>
      <w:sz w:val="22"/>
      <w:u w:val="single"/>
    </w:rPr>
  </w:style>
  <w:style w:type="paragraph" w:styleId="Heading4">
    <w:name w:val="heading 4"/>
    <w:basedOn w:val="Normal"/>
    <w:next w:val="Normal"/>
    <w:qFormat/>
    <w:pPr>
      <w:keepNext/>
      <w:spacing w:after="60"/>
      <w:ind w:left="432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bCs/>
      <w:color w:val="00336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bCs/>
      <w:color w:val="FF0000"/>
      <w:u w:val="single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qFormat/>
    <w:pPr>
      <w:keepNext/>
      <w:ind w:left="4320" w:firstLine="720"/>
      <w:outlineLvl w:val="8"/>
    </w:pPr>
    <w:rPr>
      <w:rFonts w:ascii="Angsana New" w:hAnsi="Angsana New" w:cs="Angsana New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uiPriority w:val="35"/>
    <w:qFormat/>
    <w:pPr>
      <w:jc w:val="right"/>
    </w:pPr>
    <w:rPr>
      <w:b/>
      <w:bCs/>
      <w:sz w:val="28"/>
    </w:rPr>
  </w:style>
  <w:style w:type="paragraph" w:styleId="BodyText">
    <w:name w:val="Body Text"/>
    <w:basedOn w:val="Normal"/>
    <w:rPr>
      <w:bCs/>
    </w:rPr>
  </w:style>
  <w:style w:type="paragraph" w:styleId="TOC1">
    <w:name w:val="toc 1"/>
    <w:basedOn w:val="Normal"/>
    <w:next w:val="Normal"/>
    <w:autoRedefine/>
    <w:uiPriority w:val="39"/>
    <w:pPr>
      <w:tabs>
        <w:tab w:val="left" w:pos="450"/>
        <w:tab w:val="right" w:leader="dot" w:pos="9379"/>
      </w:tabs>
    </w:pPr>
    <w:rPr>
      <w:sz w:val="22"/>
      <w:szCs w:val="22"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9379"/>
      </w:tabs>
      <w:ind w:left="450"/>
    </w:pPr>
    <w:rPr>
      <w:sz w:val="22"/>
      <w:szCs w:val="22"/>
    </w:rPr>
  </w:style>
  <w:style w:type="paragraph" w:styleId="TOC3">
    <w:name w:val="toc 3"/>
    <w:basedOn w:val="Normal"/>
    <w:next w:val="Normal"/>
    <w:autoRedefine/>
    <w:semiHidden/>
    <w:pPr>
      <w:tabs>
        <w:tab w:val="right" w:leader="dot" w:pos="9379"/>
      </w:tabs>
      <w:ind w:left="1440"/>
    </w:pPr>
    <w:rPr>
      <w:sz w:val="22"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ABLOCKPARA">
    <w:name w:val="A BLOCK PARA"/>
    <w:basedOn w:val="Normal"/>
    <w:rPr>
      <w:rFonts w:ascii="Book Antiqua" w:hAnsi="Book Antiqua" w:cs="Times New Roman"/>
      <w:sz w:val="22"/>
      <w:lang w:bidi="ar-SA"/>
    </w:rPr>
  </w:style>
  <w:style w:type="paragraph" w:customStyle="1" w:styleId="TOC10">
    <w:name w:val="TOC1"/>
    <w:basedOn w:val="TOC1"/>
    <w:pPr>
      <w:tabs>
        <w:tab w:val="left" w:pos="600"/>
      </w:tabs>
    </w:pPr>
    <w:rPr>
      <w:noProof/>
    </w:rPr>
  </w:style>
  <w:style w:type="paragraph" w:customStyle="1" w:styleId="DefaultParagraphFontParaCharCharCharCharChar">
    <w:name w:val="Default Paragraph Font Para Char Char Char Char Char"/>
    <w:basedOn w:val="Normal"/>
    <w:rsid w:val="00463C61"/>
    <w:pPr>
      <w:spacing w:after="160" w:line="240" w:lineRule="exact"/>
    </w:pPr>
    <w:rPr>
      <w:rFonts w:ascii="Verdana" w:hAnsi="Verdana" w:cs="Angsana New"/>
      <w:lang w:bidi="ar-SA"/>
    </w:rPr>
  </w:style>
  <w:style w:type="character" w:customStyle="1" w:styleId="f944">
    <w:name w:val="f944"/>
    <w:rsid w:val="006E64A0"/>
  </w:style>
  <w:style w:type="character" w:styleId="FollowedHyperlink">
    <w:name w:val="FollowedHyperlink"/>
    <w:rsid w:val="00B706AF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7C71"/>
    <w:pPr>
      <w:ind w:left="720"/>
      <w:contextualSpacing/>
    </w:pPr>
    <w:rPr>
      <w:rFonts w:cs="Angsana New"/>
      <w:szCs w:val="25"/>
    </w:rPr>
  </w:style>
  <w:style w:type="paragraph" w:styleId="NormalWeb">
    <w:name w:val="Normal (Web)"/>
    <w:basedOn w:val="Normal"/>
    <w:uiPriority w:val="99"/>
    <w:unhideWhenUsed/>
    <w:rsid w:val="002A46E6"/>
    <w:pPr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aliases w:val="Gridding"/>
    <w:basedOn w:val="TableNormal"/>
    <w:uiPriority w:val="39"/>
    <w:rsid w:val="00C57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rsid w:val="000F0734"/>
    <w:rPr>
      <w:i/>
      <w:iCs/>
    </w:rPr>
  </w:style>
  <w:style w:type="paragraph" w:styleId="BalloonText">
    <w:name w:val="Balloon Text"/>
    <w:basedOn w:val="Normal"/>
    <w:link w:val="BalloonTextChar"/>
    <w:rsid w:val="0045312E"/>
    <w:rPr>
      <w:rFonts w:cs="Angsana New"/>
      <w:sz w:val="16"/>
    </w:rPr>
  </w:style>
  <w:style w:type="character" w:customStyle="1" w:styleId="BalloonTextChar">
    <w:name w:val="Balloon Text Char"/>
    <w:basedOn w:val="DefaultParagraphFont"/>
    <w:link w:val="BalloonText"/>
    <w:rsid w:val="0045312E"/>
    <w:rPr>
      <w:rFonts w:ascii="Tahoma" w:hAnsi="Tahoma"/>
      <w:sz w:val="16"/>
    </w:rPr>
  </w:style>
  <w:style w:type="character" w:customStyle="1" w:styleId="shorttext">
    <w:name w:val="short_text"/>
    <w:rsid w:val="00DA6E2B"/>
  </w:style>
  <w:style w:type="paragraph" w:customStyle="1" w:styleId="CharChar">
    <w:name w:val="Char Char"/>
    <w:basedOn w:val="Normal"/>
    <w:rsid w:val="000B101B"/>
    <w:pPr>
      <w:keepNext/>
      <w:widowControl w:val="0"/>
      <w:autoSpaceDE w:val="0"/>
      <w:autoSpaceDN w:val="0"/>
      <w:adjustRightInd w:val="0"/>
    </w:pPr>
    <w:rPr>
      <w:rFonts w:ascii="Arial" w:eastAsia="SimSun" w:hAnsi="Arial" w:cs="Arial"/>
      <w:kern w:val="2"/>
      <w:lang w:eastAsia="zh-C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74684C"/>
    <w:rPr>
      <w:rFonts w:ascii="Tahoma" w:hAnsi="Tahoma" w:cs="Tahoma"/>
      <w:b/>
      <w:bCs/>
      <w:sz w:val="22"/>
    </w:rPr>
  </w:style>
  <w:style w:type="paragraph" w:customStyle="1" w:styleId="TableNormal1">
    <w:name w:val="Table Normal1"/>
    <w:rsid w:val="007511C4"/>
    <w:pPr>
      <w:spacing w:before="120"/>
    </w:pPr>
    <w:rPr>
      <w:rFonts w:ascii="Book Antiqua" w:hAnsi="Book Antiqua"/>
      <w:lang w:val="en-GB" w:bidi="ar-SA"/>
    </w:rPr>
  </w:style>
  <w:style w:type="paragraph" w:customStyle="1" w:styleId="PseudoCodeBold">
    <w:name w:val="PseudoCodeBold"/>
    <w:basedOn w:val="Normal"/>
    <w:rsid w:val="007511C4"/>
    <w:pPr>
      <w:spacing w:after="120" w:line="240" w:lineRule="atLeast"/>
    </w:pPr>
    <w:rPr>
      <w:rFonts w:ascii="Book Antiqua" w:hAnsi="Book Antiqua" w:cs="Times New Roman"/>
      <w:b/>
      <w:bCs/>
      <w:color w:val="000000"/>
      <w:sz w:val="16"/>
      <w:szCs w:val="16"/>
      <w:lang w:val="en-GB" w:bidi="ar-SA"/>
    </w:rPr>
  </w:style>
  <w:style w:type="paragraph" w:customStyle="1" w:styleId="NormalBold">
    <w:name w:val="NormalBold"/>
    <w:basedOn w:val="Normal"/>
    <w:rsid w:val="007511C4"/>
    <w:pPr>
      <w:spacing w:after="120" w:line="240" w:lineRule="atLeast"/>
    </w:pPr>
    <w:rPr>
      <w:rFonts w:ascii="Book Antiqua" w:hAnsi="Book Antiqua" w:cs="Times New Roman"/>
      <w:b/>
      <w:bCs/>
      <w:color w:val="000000"/>
      <w:lang w:val="en-GB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hAnsi="Tahoma" w:cs="Tahom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1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outlineLvl w:val="1"/>
    </w:pPr>
    <w:rPr>
      <w:b/>
      <w:bCs/>
      <w:sz w:val="22"/>
    </w:rPr>
  </w:style>
  <w:style w:type="paragraph" w:styleId="Heading3">
    <w:name w:val="heading 3"/>
    <w:basedOn w:val="Normal"/>
    <w:next w:val="Normal"/>
    <w:qFormat/>
    <w:pPr>
      <w:keepNext/>
      <w:spacing w:after="120"/>
      <w:ind w:left="432"/>
      <w:outlineLvl w:val="2"/>
    </w:pPr>
    <w:rPr>
      <w:b/>
      <w:bCs/>
      <w:sz w:val="22"/>
      <w:u w:val="single"/>
    </w:rPr>
  </w:style>
  <w:style w:type="paragraph" w:styleId="Heading4">
    <w:name w:val="heading 4"/>
    <w:basedOn w:val="Normal"/>
    <w:next w:val="Normal"/>
    <w:qFormat/>
    <w:pPr>
      <w:keepNext/>
      <w:spacing w:after="60"/>
      <w:ind w:left="432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bCs/>
      <w:color w:val="00336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bCs/>
      <w:color w:val="FF0000"/>
      <w:u w:val="single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qFormat/>
    <w:pPr>
      <w:keepNext/>
      <w:ind w:left="4320" w:firstLine="720"/>
      <w:outlineLvl w:val="8"/>
    </w:pPr>
    <w:rPr>
      <w:rFonts w:ascii="Angsana New" w:hAnsi="Angsana New" w:cs="Angsana New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uiPriority w:val="35"/>
    <w:qFormat/>
    <w:pPr>
      <w:jc w:val="right"/>
    </w:pPr>
    <w:rPr>
      <w:b/>
      <w:bCs/>
      <w:sz w:val="28"/>
    </w:rPr>
  </w:style>
  <w:style w:type="paragraph" w:styleId="BodyText">
    <w:name w:val="Body Text"/>
    <w:basedOn w:val="Normal"/>
    <w:rPr>
      <w:bCs/>
    </w:rPr>
  </w:style>
  <w:style w:type="paragraph" w:styleId="TOC1">
    <w:name w:val="toc 1"/>
    <w:basedOn w:val="Normal"/>
    <w:next w:val="Normal"/>
    <w:autoRedefine/>
    <w:uiPriority w:val="39"/>
    <w:pPr>
      <w:tabs>
        <w:tab w:val="left" w:pos="450"/>
        <w:tab w:val="right" w:leader="dot" w:pos="9379"/>
      </w:tabs>
    </w:pPr>
    <w:rPr>
      <w:sz w:val="22"/>
      <w:szCs w:val="22"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9379"/>
      </w:tabs>
      <w:ind w:left="450"/>
    </w:pPr>
    <w:rPr>
      <w:sz w:val="22"/>
      <w:szCs w:val="22"/>
    </w:rPr>
  </w:style>
  <w:style w:type="paragraph" w:styleId="TOC3">
    <w:name w:val="toc 3"/>
    <w:basedOn w:val="Normal"/>
    <w:next w:val="Normal"/>
    <w:autoRedefine/>
    <w:semiHidden/>
    <w:pPr>
      <w:tabs>
        <w:tab w:val="right" w:leader="dot" w:pos="9379"/>
      </w:tabs>
      <w:ind w:left="1440"/>
    </w:pPr>
    <w:rPr>
      <w:sz w:val="22"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ABLOCKPARA">
    <w:name w:val="A BLOCK PARA"/>
    <w:basedOn w:val="Normal"/>
    <w:rPr>
      <w:rFonts w:ascii="Book Antiqua" w:hAnsi="Book Antiqua" w:cs="Times New Roman"/>
      <w:sz w:val="22"/>
      <w:lang w:bidi="ar-SA"/>
    </w:rPr>
  </w:style>
  <w:style w:type="paragraph" w:customStyle="1" w:styleId="TOC10">
    <w:name w:val="TOC1"/>
    <w:basedOn w:val="TOC1"/>
    <w:pPr>
      <w:tabs>
        <w:tab w:val="left" w:pos="600"/>
      </w:tabs>
    </w:pPr>
    <w:rPr>
      <w:noProof/>
    </w:rPr>
  </w:style>
  <w:style w:type="paragraph" w:customStyle="1" w:styleId="DefaultParagraphFontParaCharCharCharCharChar">
    <w:name w:val="Default Paragraph Font Para Char Char Char Char Char"/>
    <w:basedOn w:val="Normal"/>
    <w:rsid w:val="00463C61"/>
    <w:pPr>
      <w:spacing w:after="160" w:line="240" w:lineRule="exact"/>
    </w:pPr>
    <w:rPr>
      <w:rFonts w:ascii="Verdana" w:hAnsi="Verdana" w:cs="Angsana New"/>
      <w:lang w:bidi="ar-SA"/>
    </w:rPr>
  </w:style>
  <w:style w:type="character" w:customStyle="1" w:styleId="f944">
    <w:name w:val="f944"/>
    <w:rsid w:val="006E64A0"/>
  </w:style>
  <w:style w:type="character" w:styleId="FollowedHyperlink">
    <w:name w:val="FollowedHyperlink"/>
    <w:rsid w:val="00B706AF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7C71"/>
    <w:pPr>
      <w:ind w:left="720"/>
      <w:contextualSpacing/>
    </w:pPr>
    <w:rPr>
      <w:rFonts w:cs="Angsana New"/>
      <w:szCs w:val="25"/>
    </w:rPr>
  </w:style>
  <w:style w:type="paragraph" w:styleId="NormalWeb">
    <w:name w:val="Normal (Web)"/>
    <w:basedOn w:val="Normal"/>
    <w:uiPriority w:val="99"/>
    <w:unhideWhenUsed/>
    <w:rsid w:val="002A46E6"/>
    <w:pPr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aliases w:val="Gridding"/>
    <w:basedOn w:val="TableNormal"/>
    <w:uiPriority w:val="39"/>
    <w:rsid w:val="00C57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rsid w:val="000F0734"/>
    <w:rPr>
      <w:i/>
      <w:iCs/>
    </w:rPr>
  </w:style>
  <w:style w:type="paragraph" w:styleId="BalloonText">
    <w:name w:val="Balloon Text"/>
    <w:basedOn w:val="Normal"/>
    <w:link w:val="BalloonTextChar"/>
    <w:rsid w:val="0045312E"/>
    <w:rPr>
      <w:rFonts w:cs="Angsana New"/>
      <w:sz w:val="16"/>
    </w:rPr>
  </w:style>
  <w:style w:type="character" w:customStyle="1" w:styleId="BalloonTextChar">
    <w:name w:val="Balloon Text Char"/>
    <w:basedOn w:val="DefaultParagraphFont"/>
    <w:link w:val="BalloonText"/>
    <w:rsid w:val="0045312E"/>
    <w:rPr>
      <w:rFonts w:ascii="Tahoma" w:hAnsi="Tahoma"/>
      <w:sz w:val="16"/>
    </w:rPr>
  </w:style>
  <w:style w:type="character" w:customStyle="1" w:styleId="shorttext">
    <w:name w:val="short_text"/>
    <w:rsid w:val="00DA6E2B"/>
  </w:style>
  <w:style w:type="paragraph" w:customStyle="1" w:styleId="CharChar">
    <w:name w:val="Char Char"/>
    <w:basedOn w:val="Normal"/>
    <w:rsid w:val="000B101B"/>
    <w:pPr>
      <w:keepNext/>
      <w:widowControl w:val="0"/>
      <w:autoSpaceDE w:val="0"/>
      <w:autoSpaceDN w:val="0"/>
      <w:adjustRightInd w:val="0"/>
    </w:pPr>
    <w:rPr>
      <w:rFonts w:ascii="Arial" w:eastAsia="SimSun" w:hAnsi="Arial" w:cs="Arial"/>
      <w:kern w:val="2"/>
      <w:lang w:eastAsia="zh-C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74684C"/>
    <w:rPr>
      <w:rFonts w:ascii="Tahoma" w:hAnsi="Tahoma" w:cs="Tahoma"/>
      <w:b/>
      <w:bCs/>
      <w:sz w:val="22"/>
    </w:rPr>
  </w:style>
  <w:style w:type="paragraph" w:customStyle="1" w:styleId="TableNormal1">
    <w:name w:val="Table Normal1"/>
    <w:rsid w:val="007511C4"/>
    <w:pPr>
      <w:spacing w:before="120"/>
    </w:pPr>
    <w:rPr>
      <w:rFonts w:ascii="Book Antiqua" w:hAnsi="Book Antiqua"/>
      <w:lang w:val="en-GB" w:bidi="ar-SA"/>
    </w:rPr>
  </w:style>
  <w:style w:type="paragraph" w:customStyle="1" w:styleId="PseudoCodeBold">
    <w:name w:val="PseudoCodeBold"/>
    <w:basedOn w:val="Normal"/>
    <w:rsid w:val="007511C4"/>
    <w:pPr>
      <w:spacing w:after="120" w:line="240" w:lineRule="atLeast"/>
    </w:pPr>
    <w:rPr>
      <w:rFonts w:ascii="Book Antiqua" w:hAnsi="Book Antiqua" w:cs="Times New Roman"/>
      <w:b/>
      <w:bCs/>
      <w:color w:val="000000"/>
      <w:sz w:val="16"/>
      <w:szCs w:val="16"/>
      <w:lang w:val="en-GB" w:bidi="ar-SA"/>
    </w:rPr>
  </w:style>
  <w:style w:type="paragraph" w:customStyle="1" w:styleId="NormalBold">
    <w:name w:val="NormalBold"/>
    <w:basedOn w:val="Normal"/>
    <w:rsid w:val="007511C4"/>
    <w:pPr>
      <w:spacing w:after="120" w:line="240" w:lineRule="atLeast"/>
    </w:pPr>
    <w:rPr>
      <w:rFonts w:ascii="Book Antiqua" w:hAnsi="Book Antiqua" w:cs="Times New Roman"/>
      <w:b/>
      <w:bCs/>
      <w:color w:val="000000"/>
      <w:lang w:val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0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2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05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5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648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686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850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079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2" w:color="FFFFCC"/>
                                                <w:left w:val="single" w:sz="12" w:space="2" w:color="FFFFCC"/>
                                                <w:bottom w:val="single" w:sz="12" w:space="2" w:color="FFFFCC"/>
                                                <w:right w:val="single" w:sz="12" w:space="0" w:color="FFFFCC"/>
                                              </w:divBdr>
                                              <w:divsChild>
                                                <w:div w:id="1868129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878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8336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6774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876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5218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4909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73607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09878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3973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4376425">
                                                                                          <w:marLeft w:val="0"/>
                                                                                          <w:marRight w:val="12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single" w:sz="6" w:space="0" w:color="EFEFEF"/>
                                                                                            <w:bottom w:val="single" w:sz="6" w:space="0" w:color="E2E2E2"/>
                                                                                            <w:right w:val="single" w:sz="6" w:space="0" w:color="EFEFEF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26357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46383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04764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66271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59904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4" w:color="D8D8D8"/>
                                                                                                                <w:left w:val="single" w:sz="2" w:space="0" w:color="D8D8D8"/>
                                                                                                                <w:bottom w:val="single" w:sz="2" w:space="4" w:color="D8D8D8"/>
                                                                                                                <w:right w:val="single" w:sz="2" w:space="0" w:color="D8D8D8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4162439">
                                                                                                                  <w:marLeft w:val="225"/>
                                                                                                                  <w:marRight w:val="225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861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130616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621072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0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s\AIS%20BSI%20Pilot\10)%20Templates\bsiPjtPUP%20-%20%5bArea%5d%20%5byymmdd%5d%20-%20%5bProjectName%5d_v%5bVersion%5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68BF389C-3836-427E-BDD5-C3466A34E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bsiPjtPUP - [Area] [yymmdd] - [ProjectName]_v[Version].dot</Template>
  <TotalTime>197</TotalTime>
  <Pages>24</Pages>
  <Words>2772</Words>
  <Characters>17912</Characters>
  <Application>Microsoft Office Word</Application>
  <DocSecurity>0</DocSecurity>
  <Lines>1791</Lines>
  <Paragraphs>1378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PUP - [Area] [yymmdd] - [ProjectName]_v[Version]</vt:lpstr>
      <vt:lpstr>PUP - [Area] [yymmdd] - [ProjectName]_v[Version]</vt:lpstr>
    </vt:vector>
  </TitlesOfParts>
  <Company>Advance Info Services Plc.</Company>
  <LinksUpToDate>false</LinksUpToDate>
  <CharactersWithSpaces>19306</CharactersWithSpaces>
  <SharedDoc>false</SharedDoc>
  <HLinks>
    <vt:vector size="114" baseType="variant">
      <vt:variant>
        <vt:i4>1835066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_Toc102219809</vt:lpwstr>
      </vt:variant>
      <vt:variant>
        <vt:i4>1835066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_Toc102219808</vt:lpwstr>
      </vt:variant>
      <vt:variant>
        <vt:i4>1835066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_Toc102219807</vt:lpwstr>
      </vt:variant>
      <vt:variant>
        <vt:i4>1835066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_Toc102219806</vt:lpwstr>
      </vt:variant>
      <vt:variant>
        <vt:i4>1835066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_Toc102219805</vt:lpwstr>
      </vt:variant>
      <vt:variant>
        <vt:i4>1835066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_Toc102219804</vt:lpwstr>
      </vt:variant>
      <vt:variant>
        <vt:i4>1835066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_Toc102219803</vt:lpwstr>
      </vt:variant>
      <vt:variant>
        <vt:i4>1835066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_Toc102219802</vt:lpwstr>
      </vt:variant>
      <vt:variant>
        <vt:i4>1835066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_Toc102219801</vt:lpwstr>
      </vt:variant>
      <vt:variant>
        <vt:i4>1835066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_Toc102219800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_Toc102219799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_Toc102219798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_Toc102219797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_Toc102219796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_Toc102219795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_Toc102219794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_Toc102219793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_Toc102219792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_Toc102219791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PUP - [Area] [yymmdd] - [ProjectName]_v[Version]</dc:title>
  <dc:subject/>
  <dc:creator>Accenture</dc:creator>
  <cp:keywords/>
  <cp:lastModifiedBy>ahkvisarut</cp:lastModifiedBy>
  <cp:revision>21</cp:revision>
  <cp:lastPrinted>2015-10-13T10:52:00Z</cp:lastPrinted>
  <dcterms:created xsi:type="dcterms:W3CDTF">2015-09-28T07:30:00Z</dcterms:created>
  <dcterms:modified xsi:type="dcterms:W3CDTF">2015-10-13T10:59:00Z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